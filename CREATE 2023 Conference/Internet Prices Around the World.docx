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CCC60" w14:textId="18C7DDC3" w:rsidR="00C6554A" w:rsidRPr="008B5277" w:rsidRDefault="00D97515"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80D421D" wp14:editId="469336E4">
            <wp:extent cx="5486400" cy="3376295"/>
            <wp:effectExtent l="0" t="0" r="0" b="1905"/>
            <wp:docPr id="2" name="Picture 2" descr="The futuristic interface of a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futuristic interface of a plane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376295"/>
                    </a:xfrm>
                    <a:prstGeom prst="rect">
                      <a:avLst/>
                    </a:prstGeom>
                  </pic:spPr>
                </pic:pic>
              </a:graphicData>
            </a:graphic>
          </wp:inline>
        </w:drawing>
      </w:r>
    </w:p>
    <w:bookmarkEnd w:id="0"/>
    <w:bookmarkEnd w:id="1"/>
    <w:bookmarkEnd w:id="2"/>
    <w:bookmarkEnd w:id="3"/>
    <w:bookmarkEnd w:id="4"/>
    <w:p w14:paraId="65D947DA" w14:textId="22495B49" w:rsidR="00C6554A" w:rsidRDefault="00D97515" w:rsidP="00D97515">
      <w:pPr>
        <w:pStyle w:val="Title"/>
        <w:jc w:val="center"/>
      </w:pPr>
      <w:r>
        <w:t xml:space="preserve">Final Project </w:t>
      </w:r>
    </w:p>
    <w:p w14:paraId="5BA67340" w14:textId="6339F71E" w:rsidR="00C6554A" w:rsidRPr="00D5413C" w:rsidRDefault="00D97515" w:rsidP="00D97515">
      <w:pPr>
        <w:pStyle w:val="Subtitle"/>
        <w:jc w:val="center"/>
      </w:pPr>
      <w:r>
        <w:t>Internet Prices Around the World</w:t>
      </w:r>
    </w:p>
    <w:p w14:paraId="1BA03E29" w14:textId="7A4D00AA" w:rsidR="00C6554A" w:rsidRDefault="00D97515" w:rsidP="00C6554A">
      <w:pPr>
        <w:pStyle w:val="ContactInfo"/>
      </w:pPr>
      <w:r>
        <w:t>Aretha Kassegnin</w:t>
      </w:r>
      <w:r w:rsidR="00C6554A">
        <w:t xml:space="preserve"> | </w:t>
      </w:r>
      <w:r>
        <w:t>Explorations In Data Science</w:t>
      </w:r>
      <w:r w:rsidR="00C6554A">
        <w:t xml:space="preserve"> |</w:t>
      </w:r>
      <w:r w:rsidR="00C6554A" w:rsidRPr="00D5413C">
        <w:t xml:space="preserve"> </w:t>
      </w:r>
      <w:r>
        <w:t>12-13</w:t>
      </w:r>
      <w:r w:rsidR="00C6554A">
        <w:br w:type="page"/>
      </w:r>
    </w:p>
    <w:p w14:paraId="6D7D718D" w14:textId="5E86A81D" w:rsidR="00C6554A" w:rsidRDefault="00D97515" w:rsidP="00C6554A">
      <w:pPr>
        <w:pStyle w:val="Heading1"/>
      </w:pPr>
      <w:r>
        <w:lastRenderedPageBreak/>
        <w:t>Stage 1</w:t>
      </w:r>
    </w:p>
    <w:p w14:paraId="4C77D62C" w14:textId="77777777" w:rsidR="00A56D7D" w:rsidRDefault="00A56D7D" w:rsidP="00D97515">
      <w:r>
        <w:t xml:space="preserve">This project is about how internet prices differ around the world. I found out that the country India has free internet for its people, and I started to wonder how that was possible and if it cost a lot to have internet at home. I pay about $100 per month just to have access to the internet. Using the data set I made the target variable: average price of 1 GB and the predictor variables… </w:t>
      </w:r>
    </w:p>
    <w:p w14:paraId="663AAC9F" w14:textId="70F878B1" w:rsidR="00C6554A" w:rsidRDefault="00A56D7D" w:rsidP="00A56D7D">
      <w:pPr>
        <w:pStyle w:val="ListParagraph"/>
        <w:numPr>
          <w:ilvl w:val="0"/>
          <w:numId w:val="18"/>
        </w:numPr>
      </w:pPr>
      <w:r>
        <w:t>number of internet plans per country</w:t>
      </w:r>
    </w:p>
    <w:p w14:paraId="573E74F3" w14:textId="4132CF1E" w:rsidR="00A56D7D" w:rsidRDefault="00A56D7D" w:rsidP="00A56D7D">
      <w:pPr>
        <w:pStyle w:val="ListParagraph"/>
        <w:numPr>
          <w:ilvl w:val="0"/>
          <w:numId w:val="18"/>
        </w:numPr>
      </w:pPr>
      <w:r>
        <w:t>most expensive 1GB</w:t>
      </w:r>
    </w:p>
    <w:p w14:paraId="55407DBA" w14:textId="1B8639B0" w:rsidR="00A56D7D" w:rsidRDefault="00A56D7D" w:rsidP="00A56D7D">
      <w:pPr>
        <w:pStyle w:val="ListParagraph"/>
        <w:numPr>
          <w:ilvl w:val="0"/>
          <w:numId w:val="18"/>
        </w:numPr>
      </w:pPr>
      <w:r>
        <w:t xml:space="preserve">internet population per country </w:t>
      </w:r>
    </w:p>
    <w:p w14:paraId="05E81B92" w14:textId="2129FA9F" w:rsidR="00021729" w:rsidRDefault="00A56D7D" w:rsidP="00021729">
      <w:pPr>
        <w:pStyle w:val="ListParagraph"/>
        <w:numPr>
          <w:ilvl w:val="0"/>
          <w:numId w:val="18"/>
        </w:numPr>
      </w:pPr>
      <w:r>
        <w:t>cheapest 1GB</w:t>
      </w:r>
    </w:p>
    <w:p w14:paraId="62805C3C" w14:textId="445AE660" w:rsidR="00021729" w:rsidRDefault="00021729" w:rsidP="00021729">
      <w:r>
        <w:t>I wanted to see if there’s a relationship between any of these variables and the target.</w:t>
      </w:r>
    </w:p>
    <w:p w14:paraId="40C53848" w14:textId="366C2D7C" w:rsidR="00A56D7D" w:rsidRPr="00A56D7D" w:rsidRDefault="00A56D7D" w:rsidP="00EA6951">
      <w:pPr>
        <w:pStyle w:val="Heading1"/>
        <w:jc w:val="both"/>
      </w:pPr>
      <w:r>
        <w:t>Stage 2</w:t>
      </w:r>
    </w:p>
    <w:p w14:paraId="7DDF6BC5" w14:textId="7CB680CE" w:rsidR="00C6554A" w:rsidRDefault="00A56D7D" w:rsidP="00EA6951">
      <w:pPr>
        <w:pStyle w:val="ListBullet"/>
        <w:numPr>
          <w:ilvl w:val="0"/>
          <w:numId w:val="0"/>
        </w:numPr>
        <w:jc w:val="both"/>
      </w:pPr>
      <w:r>
        <w:t xml:space="preserve">To clean up the data I removed all the rows with missing values. I </w:t>
      </w:r>
      <w:r w:rsidR="00EA6951">
        <w:t xml:space="preserve">ended up with 205 data points and removed about 35 data points. </w:t>
      </w:r>
    </w:p>
    <w:p w14:paraId="007850F5" w14:textId="48A315CF" w:rsidR="00EA6951" w:rsidRDefault="00EA6951" w:rsidP="00EA6951">
      <w:pPr>
        <w:pStyle w:val="ListBullet"/>
        <w:numPr>
          <w:ilvl w:val="0"/>
          <w:numId w:val="0"/>
        </w:numPr>
        <w:jc w:val="both"/>
      </w:pPr>
      <w:r>
        <w:t xml:space="preserve">Then I binned all the data points </w:t>
      </w:r>
      <w:r w:rsidR="00B34EAA">
        <w:t xml:space="preserve">and </w:t>
      </w:r>
      <w:r w:rsidR="008D43EB">
        <w:t>provide</w:t>
      </w:r>
      <w:r w:rsidR="00A3256E">
        <w:t>d below</w:t>
      </w:r>
      <w:r w:rsidR="008D43EB">
        <w:t>,</w:t>
      </w:r>
      <w:r w:rsidR="00B34EAA">
        <w:t xml:space="preserve"> 5 number </w:t>
      </w:r>
      <w:r w:rsidR="00021729">
        <w:t>summaries</w:t>
      </w:r>
      <w:r w:rsidR="00B34EAA">
        <w:t xml:space="preserve"> from each variable </w:t>
      </w:r>
      <w:r w:rsidR="008D43EB">
        <w:t>and a 5 number summary of each z-score</w:t>
      </w:r>
      <w:r w:rsidR="00A3256E">
        <w:t>.</w:t>
      </w:r>
    </w:p>
    <w:p w14:paraId="1192F087" w14:textId="735CB7D6" w:rsidR="00EA6951" w:rsidRDefault="00EA6951" w:rsidP="00EA6951">
      <w:pPr>
        <w:pStyle w:val="Heading4"/>
      </w:pPr>
      <w:r>
        <w:t xml:space="preserve">Internet Population Per Country </w:t>
      </w:r>
    </w:p>
    <w:p w14:paraId="1837B8B2" w14:textId="77777777" w:rsidR="00EA6951" w:rsidRDefault="00EA6951" w:rsidP="00EA6951">
      <w:pPr>
        <w:pStyle w:val="ListBullet"/>
        <w:keepNext/>
        <w:numPr>
          <w:ilvl w:val="0"/>
          <w:numId w:val="0"/>
        </w:numPr>
        <w:spacing w:after="0"/>
        <w:jc w:val="both"/>
      </w:pPr>
      <w:r>
        <w:rPr>
          <w:noProof/>
        </w:rPr>
        <w:drawing>
          <wp:inline distT="0" distB="0" distL="0" distR="0" wp14:anchorId="5D365C9D" wp14:editId="26F43AC2">
            <wp:extent cx="3219450" cy="259126"/>
            <wp:effectExtent l="12700" t="1270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BEBA8EAE-BF5A-486C-A8C5-ECC9F3942E4B}">
                          <a14:imgProps xmlns:a14="http://schemas.microsoft.com/office/drawing/2010/main">
                            <a14:imgLayer r:embed="rId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321869" cy="267369"/>
                    </a:xfrm>
                    <a:prstGeom prst="rect">
                      <a:avLst/>
                    </a:prstGeom>
                    <a:ln>
                      <a:solidFill>
                        <a:schemeClr val="accent1"/>
                      </a:solidFill>
                    </a:ln>
                  </pic:spPr>
                </pic:pic>
              </a:graphicData>
            </a:graphic>
          </wp:inline>
        </w:drawing>
      </w:r>
      <w:r w:rsidRPr="00EA6951">
        <w:t xml:space="preserve"> </w:t>
      </w:r>
    </w:p>
    <w:p w14:paraId="79B48AE3" w14:textId="3DE98694" w:rsidR="00EA6951" w:rsidRPr="00EA6951" w:rsidRDefault="00EA6951" w:rsidP="00EA6951">
      <w:pPr>
        <w:pStyle w:val="ListBullet"/>
        <w:keepNext/>
        <w:numPr>
          <w:ilvl w:val="0"/>
          <w:numId w:val="0"/>
        </w:numPr>
        <w:spacing w:after="0"/>
        <w:jc w:val="both"/>
        <w:rPr>
          <w:rStyle w:val="Strong"/>
        </w:rPr>
      </w:pPr>
      <w:r w:rsidRPr="00EA6951">
        <w:rPr>
          <w:rStyle w:val="Strong"/>
        </w:rPr>
        <w:t xml:space="preserve">Figure </w:t>
      </w:r>
      <w:r w:rsidR="00256208">
        <w:rPr>
          <w:rStyle w:val="Strong"/>
        </w:rPr>
        <w:fldChar w:fldCharType="begin"/>
      </w:r>
      <w:r w:rsidR="00256208">
        <w:rPr>
          <w:rStyle w:val="Strong"/>
        </w:rPr>
        <w:instrText xml:space="preserve"> STYLEREF 1 \s </w:instrText>
      </w:r>
      <w:r w:rsidR="00256208">
        <w:rPr>
          <w:rStyle w:val="Strong"/>
        </w:rPr>
        <w:fldChar w:fldCharType="separate"/>
      </w:r>
      <w:r w:rsidR="00F11043">
        <w:rPr>
          <w:rStyle w:val="Strong"/>
          <w:noProof/>
        </w:rPr>
        <w:t>0</w:t>
      </w:r>
      <w:r w:rsidR="00256208">
        <w:rPr>
          <w:rStyle w:val="Strong"/>
        </w:rPr>
        <w:fldChar w:fldCharType="end"/>
      </w:r>
      <w:r w:rsidR="00256208">
        <w:rPr>
          <w:rStyle w:val="Strong"/>
        </w:rPr>
        <w:noBreakHyphen/>
      </w:r>
      <w:r w:rsidR="00256208">
        <w:rPr>
          <w:rStyle w:val="Strong"/>
        </w:rPr>
        <w:fldChar w:fldCharType="begin"/>
      </w:r>
      <w:r w:rsidR="00256208">
        <w:rPr>
          <w:rStyle w:val="Strong"/>
        </w:rPr>
        <w:instrText xml:space="preserve"> SEQ Figure \* ARABIC \s 1 </w:instrText>
      </w:r>
      <w:r w:rsidR="00256208">
        <w:rPr>
          <w:rStyle w:val="Strong"/>
        </w:rPr>
        <w:fldChar w:fldCharType="separate"/>
      </w:r>
      <w:r w:rsidR="00F11043">
        <w:rPr>
          <w:rStyle w:val="Strong"/>
          <w:noProof/>
        </w:rPr>
        <w:t>1</w:t>
      </w:r>
      <w:r w:rsidR="00256208">
        <w:rPr>
          <w:rStyle w:val="Strong"/>
        </w:rPr>
        <w:fldChar w:fldCharType="end"/>
      </w:r>
      <w:r w:rsidRPr="00EA6951">
        <w:rPr>
          <w:rStyle w:val="Strong"/>
        </w:rPr>
        <w:t xml:space="preserve"> Internet population</w:t>
      </w:r>
      <w:r w:rsidR="00B34EAA">
        <w:rPr>
          <w:rStyle w:val="Strong"/>
        </w:rPr>
        <w:t xml:space="preserve"> binned </w:t>
      </w:r>
    </w:p>
    <w:p w14:paraId="31A999AB" w14:textId="2E5A599E" w:rsidR="00EA6951" w:rsidRDefault="00EA6951" w:rsidP="00EA6951">
      <w:pPr>
        <w:pStyle w:val="ListBullet"/>
        <w:keepNext/>
        <w:numPr>
          <w:ilvl w:val="0"/>
          <w:numId w:val="0"/>
        </w:numPr>
        <w:spacing w:after="0"/>
        <w:jc w:val="both"/>
      </w:pPr>
      <w:r>
        <w:rPr>
          <w:noProof/>
        </w:rPr>
        <w:drawing>
          <wp:inline distT="0" distB="0" distL="0" distR="0" wp14:anchorId="5E1BBABC" wp14:editId="027EE18C">
            <wp:extent cx="3676650" cy="314325"/>
            <wp:effectExtent l="12700" t="1270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r="5854"/>
                    <a:stretch/>
                  </pic:blipFill>
                  <pic:spPr bwMode="auto">
                    <a:xfrm>
                      <a:off x="0" y="0"/>
                      <a:ext cx="3698149" cy="31616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FCA7F16" w14:textId="098F6D2B" w:rsidR="00EA6951" w:rsidRDefault="00EA6951" w:rsidP="00EA6951">
      <w:pPr>
        <w:pStyle w:val="Caption"/>
        <w:jc w:val="both"/>
      </w:pPr>
      <w:r>
        <w:t xml:space="preserve">Figure </w:t>
      </w:r>
      <w:fldSimple w:instr=" STYLEREF 1 \s ">
        <w:r w:rsidR="00F11043">
          <w:rPr>
            <w:noProof/>
          </w:rPr>
          <w:t>0</w:t>
        </w:r>
      </w:fldSimple>
      <w:r w:rsidR="00256208">
        <w:noBreakHyphen/>
      </w:r>
      <w:fldSimple w:instr=" SEQ Figure \* ARABIC \s 1 ">
        <w:r w:rsidR="00F11043">
          <w:rPr>
            <w:noProof/>
          </w:rPr>
          <w:t>2</w:t>
        </w:r>
      </w:fldSimple>
      <w:r>
        <w:t xml:space="preserve"> </w:t>
      </w:r>
      <w:r w:rsidR="00B34EAA">
        <w:t>5</w:t>
      </w:r>
      <w:r>
        <w:t xml:space="preserve"> number summary of internet population</w:t>
      </w:r>
    </w:p>
    <w:p w14:paraId="038D528F" w14:textId="77777777" w:rsidR="00A3256E" w:rsidRDefault="008D43EB" w:rsidP="00A3256E">
      <w:pPr>
        <w:keepNext/>
      </w:pPr>
      <w:r>
        <w:rPr>
          <w:noProof/>
        </w:rPr>
        <w:drawing>
          <wp:inline distT="0" distB="0" distL="0" distR="0" wp14:anchorId="79CD090D" wp14:editId="589F6CC2">
            <wp:extent cx="3689350" cy="335396"/>
            <wp:effectExtent l="12700" t="1270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866500" cy="351501"/>
                    </a:xfrm>
                    <a:prstGeom prst="rect">
                      <a:avLst/>
                    </a:prstGeom>
                    <a:ln>
                      <a:solidFill>
                        <a:schemeClr val="accent1"/>
                      </a:solidFill>
                    </a:ln>
                  </pic:spPr>
                </pic:pic>
              </a:graphicData>
            </a:graphic>
          </wp:inline>
        </w:drawing>
      </w:r>
    </w:p>
    <w:p w14:paraId="7FE0AE86" w14:textId="680F94B4" w:rsidR="008D43EB" w:rsidRDefault="00A3256E" w:rsidP="00A3256E">
      <w:pPr>
        <w:pStyle w:val="Caption"/>
      </w:pPr>
      <w:r>
        <w:t xml:space="preserve">Figure </w:t>
      </w:r>
      <w:fldSimple w:instr=" STYLEREF 1 \s ">
        <w:r w:rsidR="00F11043">
          <w:rPr>
            <w:noProof/>
          </w:rPr>
          <w:t>0</w:t>
        </w:r>
      </w:fldSimple>
      <w:r w:rsidR="00256208">
        <w:noBreakHyphen/>
      </w:r>
      <w:fldSimple w:instr=" SEQ Figure \* ARABIC \s 1 ">
        <w:r w:rsidR="00F11043">
          <w:rPr>
            <w:noProof/>
          </w:rPr>
          <w:t>3</w:t>
        </w:r>
      </w:fldSimple>
      <w:r>
        <w:t xml:space="preserve"> 5 Number Summary of internet population Z-Score</w:t>
      </w:r>
    </w:p>
    <w:p w14:paraId="2234EDA3" w14:textId="54824C2F" w:rsidR="00A3256E" w:rsidRPr="00A3256E" w:rsidRDefault="00A3256E" w:rsidP="00A3256E">
      <w:r>
        <w:t>This variable is for the population that uses the internet as we can see there are high outliers that are 10 standard deviations away from the mean. We can see that from the binning there are 134 counties that has a high population and not that many counties in the lower population.</w:t>
      </w:r>
    </w:p>
    <w:p w14:paraId="35DB1945" w14:textId="07615F39" w:rsidR="00B34EAA" w:rsidRDefault="00B34EAA" w:rsidP="00B34EAA">
      <w:pPr>
        <w:pStyle w:val="Heading4"/>
      </w:pPr>
      <w:r>
        <w:t>Most Expensive 1GB</w:t>
      </w:r>
    </w:p>
    <w:p w14:paraId="25E6EA31" w14:textId="77777777" w:rsidR="00B34EAA" w:rsidRDefault="00B34EAA" w:rsidP="00B34EAA">
      <w:pPr>
        <w:keepNext/>
        <w:spacing w:after="0"/>
      </w:pPr>
      <w:r>
        <w:rPr>
          <w:noProof/>
        </w:rPr>
        <w:drawing>
          <wp:inline distT="0" distB="0" distL="0" distR="0" wp14:anchorId="3F56C1E3" wp14:editId="771C3175">
            <wp:extent cx="2777056" cy="275590"/>
            <wp:effectExtent l="12700" t="12700" r="1714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t="13635" r="24269"/>
                    <a:stretch/>
                  </pic:blipFill>
                  <pic:spPr bwMode="auto">
                    <a:xfrm>
                      <a:off x="0" y="0"/>
                      <a:ext cx="2894427" cy="2872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D8ED198" w14:textId="0E3FF447" w:rsidR="00B34EAA" w:rsidRPr="00B34EAA" w:rsidRDefault="00B34EAA" w:rsidP="00B34EAA">
      <w:pPr>
        <w:pStyle w:val="Caption"/>
        <w:spacing w:after="0"/>
      </w:pPr>
      <w:r>
        <w:t xml:space="preserve">Figure </w:t>
      </w:r>
      <w:fldSimple w:instr=" STYLEREF 1 \s ">
        <w:r w:rsidR="00F11043">
          <w:rPr>
            <w:noProof/>
          </w:rPr>
          <w:t>0</w:t>
        </w:r>
      </w:fldSimple>
      <w:r w:rsidR="00256208">
        <w:noBreakHyphen/>
      </w:r>
      <w:fldSimple w:instr=" SEQ Figure \* ARABIC \s 1 ">
        <w:r w:rsidR="00F11043">
          <w:rPr>
            <w:noProof/>
          </w:rPr>
          <w:t>4</w:t>
        </w:r>
      </w:fldSimple>
      <w:r>
        <w:t xml:space="preserve"> 5 number summary of most exp. 1gb</w:t>
      </w:r>
    </w:p>
    <w:p w14:paraId="29897346" w14:textId="4FA028FD" w:rsidR="00B34EAA" w:rsidRDefault="00B34EAA" w:rsidP="00B34EAA">
      <w:pPr>
        <w:keepNext/>
        <w:spacing w:after="0"/>
      </w:pPr>
      <w:r>
        <w:rPr>
          <w:noProof/>
        </w:rPr>
        <w:lastRenderedPageBreak/>
        <w:drawing>
          <wp:inline distT="0" distB="0" distL="0" distR="0" wp14:anchorId="56A23489" wp14:editId="0FA24453">
            <wp:extent cx="1844675" cy="313381"/>
            <wp:effectExtent l="12700" t="12700" r="952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r="52622"/>
                    <a:stretch/>
                  </pic:blipFill>
                  <pic:spPr bwMode="auto">
                    <a:xfrm>
                      <a:off x="0" y="0"/>
                      <a:ext cx="1918190" cy="3258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061506" w14:textId="60D1E2A4" w:rsidR="00B34EAA" w:rsidRDefault="00B34EAA" w:rsidP="00B34EAA">
      <w:pPr>
        <w:pStyle w:val="Caption"/>
      </w:pPr>
      <w:r>
        <w:t xml:space="preserve">Figure </w:t>
      </w:r>
      <w:fldSimple w:instr=" STYLEREF 1 \s ">
        <w:r w:rsidR="00F11043">
          <w:rPr>
            <w:noProof/>
          </w:rPr>
          <w:t>0</w:t>
        </w:r>
      </w:fldSimple>
      <w:r w:rsidR="00256208">
        <w:noBreakHyphen/>
      </w:r>
      <w:fldSimple w:instr=" SEQ Figure \* ARABIC \s 1 ">
        <w:r w:rsidR="00F11043">
          <w:rPr>
            <w:noProof/>
          </w:rPr>
          <w:t>5</w:t>
        </w:r>
      </w:fldSimple>
      <w:r>
        <w:t xml:space="preserve"> Binned variable most exp. 1GB</w:t>
      </w:r>
    </w:p>
    <w:p w14:paraId="351F3715" w14:textId="77777777" w:rsidR="004E377E" w:rsidRDefault="008D43EB" w:rsidP="004E377E">
      <w:pPr>
        <w:keepNext/>
      </w:pPr>
      <w:r>
        <w:rPr>
          <w:noProof/>
        </w:rPr>
        <w:drawing>
          <wp:inline distT="0" distB="0" distL="0" distR="0" wp14:anchorId="0817D123" wp14:editId="5F23F081">
            <wp:extent cx="3423684" cy="311244"/>
            <wp:effectExtent l="12700" t="12700" r="571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631999" cy="330182"/>
                    </a:xfrm>
                    <a:prstGeom prst="rect">
                      <a:avLst/>
                    </a:prstGeom>
                    <a:ln>
                      <a:solidFill>
                        <a:schemeClr val="accent1"/>
                      </a:solidFill>
                    </a:ln>
                  </pic:spPr>
                </pic:pic>
              </a:graphicData>
            </a:graphic>
          </wp:inline>
        </w:drawing>
      </w:r>
    </w:p>
    <w:p w14:paraId="22325B23" w14:textId="56F4BD17" w:rsidR="008D43EB" w:rsidRDefault="004E377E" w:rsidP="004E377E">
      <w:pPr>
        <w:pStyle w:val="Caption"/>
      </w:pPr>
      <w:r>
        <w:t xml:space="preserve">Figure </w:t>
      </w:r>
      <w:fldSimple w:instr=" STYLEREF 1 \s ">
        <w:r w:rsidR="00F11043">
          <w:rPr>
            <w:noProof/>
          </w:rPr>
          <w:t>0</w:t>
        </w:r>
      </w:fldSimple>
      <w:r w:rsidR="00256208">
        <w:noBreakHyphen/>
      </w:r>
      <w:fldSimple w:instr=" SEQ Figure \* ARABIC \s 1 ">
        <w:r w:rsidR="00F11043">
          <w:rPr>
            <w:noProof/>
          </w:rPr>
          <w:t>6</w:t>
        </w:r>
      </w:fldSimple>
      <w:r>
        <w:t xml:space="preserve"> Most expensive z score 5 Summary</w:t>
      </w:r>
    </w:p>
    <w:p w14:paraId="157967CF" w14:textId="26456D79" w:rsidR="00A3256E" w:rsidRPr="008D43EB" w:rsidRDefault="00A3256E" w:rsidP="008D43EB">
      <w:r>
        <w:t xml:space="preserve">This variable is the most expenses 1GB offered in each country and as we can see there are very high outliers 12 standard deviations away from the mean but </w:t>
      </w:r>
      <w:r w:rsidR="00113400">
        <w:t>I</w:t>
      </w:r>
      <w:r>
        <w:t xml:space="preserve"> see that most of the data </w:t>
      </w:r>
      <w:r w:rsidR="00113400">
        <w:t>for most expensive is under $30 but the high outliers means that the data is skewed.</w:t>
      </w:r>
    </w:p>
    <w:p w14:paraId="04EB1E8C" w14:textId="2BB79DF9" w:rsidR="00B34EAA" w:rsidRDefault="00B34EAA" w:rsidP="00B34EAA">
      <w:pPr>
        <w:pStyle w:val="Heading4"/>
      </w:pPr>
      <w:r>
        <w:t>Cheapest 1GB</w:t>
      </w:r>
    </w:p>
    <w:p w14:paraId="52D8511C" w14:textId="77777777" w:rsidR="00021729" w:rsidRDefault="00021729" w:rsidP="00021729">
      <w:pPr>
        <w:keepNext/>
        <w:spacing w:after="0"/>
      </w:pPr>
      <w:r>
        <w:rPr>
          <w:noProof/>
        </w:rPr>
        <w:drawing>
          <wp:inline distT="0" distB="0" distL="0" distR="0" wp14:anchorId="68081C70" wp14:editId="00CE623A">
            <wp:extent cx="1954324" cy="299965"/>
            <wp:effectExtent l="12700" t="12700" r="14605" b="1778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103096" cy="322800"/>
                    </a:xfrm>
                    <a:prstGeom prst="rect">
                      <a:avLst/>
                    </a:prstGeom>
                    <a:ln>
                      <a:solidFill>
                        <a:schemeClr val="accent1"/>
                      </a:solidFill>
                    </a:ln>
                  </pic:spPr>
                </pic:pic>
              </a:graphicData>
            </a:graphic>
          </wp:inline>
        </w:drawing>
      </w:r>
    </w:p>
    <w:p w14:paraId="3E34115B" w14:textId="230371EF" w:rsidR="00B34EAA" w:rsidRPr="00B34EAA" w:rsidRDefault="00021729" w:rsidP="00021729">
      <w:pPr>
        <w:pStyle w:val="Caption"/>
      </w:pPr>
      <w:r>
        <w:t xml:space="preserve">Figure </w:t>
      </w:r>
      <w:fldSimple w:instr=" STYLEREF 1 \s ">
        <w:r w:rsidR="00F11043">
          <w:rPr>
            <w:noProof/>
          </w:rPr>
          <w:t>0</w:t>
        </w:r>
      </w:fldSimple>
      <w:r w:rsidR="00256208">
        <w:noBreakHyphen/>
      </w:r>
      <w:fldSimple w:instr=" SEQ Figure \* ARABIC \s 1 ">
        <w:r w:rsidR="00F11043">
          <w:rPr>
            <w:noProof/>
          </w:rPr>
          <w:t>7</w:t>
        </w:r>
      </w:fldSimple>
      <w:r>
        <w:t xml:space="preserve"> Cheapest 1GB Binned</w:t>
      </w:r>
    </w:p>
    <w:p w14:paraId="272F08AA" w14:textId="77777777" w:rsidR="00021729" w:rsidRDefault="00021729" w:rsidP="00021729">
      <w:pPr>
        <w:keepNext/>
        <w:spacing w:after="0"/>
      </w:pPr>
      <w:r>
        <w:rPr>
          <w:noProof/>
        </w:rPr>
        <w:drawing>
          <wp:inline distT="0" distB="0" distL="0" distR="0" wp14:anchorId="3346BBC2" wp14:editId="089B0AFD">
            <wp:extent cx="3099332" cy="316865"/>
            <wp:effectExtent l="12700" t="12700" r="1270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254470" cy="332726"/>
                    </a:xfrm>
                    <a:prstGeom prst="rect">
                      <a:avLst/>
                    </a:prstGeom>
                    <a:ln>
                      <a:solidFill>
                        <a:schemeClr val="accent1"/>
                      </a:solidFill>
                    </a:ln>
                  </pic:spPr>
                </pic:pic>
              </a:graphicData>
            </a:graphic>
          </wp:inline>
        </w:drawing>
      </w:r>
    </w:p>
    <w:p w14:paraId="408F5962" w14:textId="06FA7328" w:rsidR="008D43EB" w:rsidRDefault="00021729" w:rsidP="00021729">
      <w:pPr>
        <w:pStyle w:val="Caption"/>
      </w:pPr>
      <w:r>
        <w:t xml:space="preserve">Figure </w:t>
      </w:r>
      <w:fldSimple w:instr=" STYLEREF 1 \s ">
        <w:r w:rsidR="00F11043">
          <w:rPr>
            <w:noProof/>
          </w:rPr>
          <w:t>0</w:t>
        </w:r>
      </w:fldSimple>
      <w:r w:rsidR="00256208">
        <w:noBreakHyphen/>
      </w:r>
      <w:fldSimple w:instr=" SEQ Figure \* ARABIC \s 1 ">
        <w:r w:rsidR="00F11043">
          <w:rPr>
            <w:noProof/>
          </w:rPr>
          <w:t>8</w:t>
        </w:r>
      </w:fldSimple>
      <w:r>
        <w:t xml:space="preserve"> 5 number summary of Cheapest 1gb</w:t>
      </w:r>
    </w:p>
    <w:p w14:paraId="665E45B9" w14:textId="50857819" w:rsidR="00B34EAA" w:rsidRDefault="008D43EB" w:rsidP="00021729">
      <w:pPr>
        <w:pStyle w:val="Caption"/>
      </w:pPr>
      <w:r>
        <w:rPr>
          <w:noProof/>
        </w:rPr>
        <w:drawing>
          <wp:inline distT="0" distB="0" distL="0" distR="0" wp14:anchorId="04C675C5" wp14:editId="3F013D11">
            <wp:extent cx="3359889" cy="305444"/>
            <wp:effectExtent l="12700" t="12700" r="1841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BEBA8EAE-BF5A-486C-A8C5-ECC9F3942E4B}">
                          <a14:imgProps xmlns:a14="http://schemas.microsoft.com/office/drawing/2010/main">
                            <a14:imgLayer r:embed="rId2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533445" cy="321222"/>
                    </a:xfrm>
                    <a:prstGeom prst="rect">
                      <a:avLst/>
                    </a:prstGeom>
                    <a:ln>
                      <a:solidFill>
                        <a:schemeClr val="accent1"/>
                      </a:solidFill>
                    </a:ln>
                  </pic:spPr>
                </pic:pic>
              </a:graphicData>
            </a:graphic>
          </wp:inline>
        </w:drawing>
      </w:r>
    </w:p>
    <w:p w14:paraId="2B5D3951" w14:textId="1F9283AF" w:rsidR="00113400" w:rsidRPr="00113400" w:rsidRDefault="00113400" w:rsidP="00113400">
      <w:r>
        <w:t xml:space="preserve">The variable shows the cheapest 1GB offered in each country and this variable also has high outliers and </w:t>
      </w:r>
      <w:r w:rsidR="00ED582B">
        <w:t>like</w:t>
      </w:r>
      <w:r>
        <w:t xml:space="preserve"> the most expensive 1GB</w:t>
      </w:r>
      <w:r w:rsidR="00ED582B">
        <w:t>.</w:t>
      </w:r>
    </w:p>
    <w:p w14:paraId="4170A364" w14:textId="568AB5A9" w:rsidR="00021729" w:rsidRDefault="00021729" w:rsidP="00021729">
      <w:pPr>
        <w:pStyle w:val="Heading4"/>
      </w:pPr>
      <w:r>
        <w:t xml:space="preserve">Number of Internet Plans per Country </w:t>
      </w:r>
    </w:p>
    <w:p w14:paraId="26010952" w14:textId="77777777" w:rsidR="00021729" w:rsidRDefault="00021729" w:rsidP="00021729">
      <w:pPr>
        <w:keepNext/>
        <w:spacing w:after="0"/>
      </w:pPr>
      <w:r>
        <w:rPr>
          <w:noProof/>
        </w:rPr>
        <w:drawing>
          <wp:inline distT="0" distB="0" distL="0" distR="0" wp14:anchorId="443A4A84" wp14:editId="2D907A26">
            <wp:extent cx="3051544" cy="311979"/>
            <wp:effectExtent l="12700" t="12700" r="952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271201" cy="334436"/>
                    </a:xfrm>
                    <a:prstGeom prst="rect">
                      <a:avLst/>
                    </a:prstGeom>
                    <a:ln>
                      <a:solidFill>
                        <a:schemeClr val="accent1"/>
                      </a:solidFill>
                    </a:ln>
                  </pic:spPr>
                </pic:pic>
              </a:graphicData>
            </a:graphic>
          </wp:inline>
        </w:drawing>
      </w:r>
    </w:p>
    <w:p w14:paraId="7E0CD09B" w14:textId="65E82E55" w:rsidR="00021729" w:rsidRPr="00021729" w:rsidRDefault="00021729" w:rsidP="00021729">
      <w:pPr>
        <w:pStyle w:val="Caption"/>
        <w:spacing w:after="0"/>
      </w:pPr>
      <w:r>
        <w:t xml:space="preserve">Figure </w:t>
      </w:r>
      <w:fldSimple w:instr=" STYLEREF 1 \s ">
        <w:r w:rsidR="00F11043">
          <w:rPr>
            <w:noProof/>
          </w:rPr>
          <w:t>0</w:t>
        </w:r>
      </w:fldSimple>
      <w:r w:rsidR="00256208">
        <w:noBreakHyphen/>
      </w:r>
      <w:fldSimple w:instr=" SEQ Figure \* ARABIC \s 1 ">
        <w:r w:rsidR="00F11043">
          <w:rPr>
            <w:noProof/>
          </w:rPr>
          <w:t>9</w:t>
        </w:r>
      </w:fldSimple>
      <w:r>
        <w:t xml:space="preserve"> 5 number summary of # of plans</w:t>
      </w:r>
    </w:p>
    <w:p w14:paraId="4E451103" w14:textId="77777777" w:rsidR="00021729" w:rsidRDefault="00021729" w:rsidP="00021729">
      <w:pPr>
        <w:keepNext/>
        <w:spacing w:after="0"/>
      </w:pPr>
      <w:r>
        <w:rPr>
          <w:noProof/>
        </w:rPr>
        <w:drawing>
          <wp:inline distT="0" distB="0" distL="0" distR="0" wp14:anchorId="2903C310" wp14:editId="264E0867">
            <wp:extent cx="2126512" cy="299773"/>
            <wp:effectExtent l="12700" t="12700" r="7620" b="1778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8">
                      <a:extLst>
                        <a:ext uri="{BEBA8EAE-BF5A-486C-A8C5-ECC9F3942E4B}">
                          <a14:imgProps xmlns:a14="http://schemas.microsoft.com/office/drawing/2010/main">
                            <a14:imgLayer r:embed="rId29">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252947" cy="317596"/>
                    </a:xfrm>
                    <a:prstGeom prst="rect">
                      <a:avLst/>
                    </a:prstGeom>
                    <a:ln>
                      <a:solidFill>
                        <a:schemeClr val="accent1"/>
                      </a:solidFill>
                    </a:ln>
                  </pic:spPr>
                </pic:pic>
              </a:graphicData>
            </a:graphic>
          </wp:inline>
        </w:drawing>
      </w:r>
    </w:p>
    <w:p w14:paraId="01147D34" w14:textId="6C7E01EE" w:rsidR="00021729" w:rsidRDefault="00021729" w:rsidP="00021729">
      <w:pPr>
        <w:pStyle w:val="Caption"/>
      </w:pPr>
      <w:r>
        <w:t xml:space="preserve">Figure </w:t>
      </w:r>
      <w:fldSimple w:instr=" STYLEREF 1 \s ">
        <w:r w:rsidR="00F11043">
          <w:rPr>
            <w:noProof/>
          </w:rPr>
          <w:t>0</w:t>
        </w:r>
      </w:fldSimple>
      <w:r w:rsidR="00256208">
        <w:noBreakHyphen/>
      </w:r>
      <w:fldSimple w:instr=" SEQ Figure \* ARABIC \s 1 ">
        <w:r w:rsidR="00F11043">
          <w:rPr>
            <w:noProof/>
          </w:rPr>
          <w:t>10</w:t>
        </w:r>
      </w:fldSimple>
      <w:r>
        <w:t xml:space="preserve"> Number of plans binned</w:t>
      </w:r>
    </w:p>
    <w:p w14:paraId="66FCA078" w14:textId="63360BC4" w:rsidR="008D43EB" w:rsidRDefault="008D43EB" w:rsidP="008D43EB">
      <w:r>
        <w:rPr>
          <w:noProof/>
        </w:rPr>
        <w:drawing>
          <wp:inline distT="0" distB="0" distL="0" distR="0" wp14:anchorId="06C47D70" wp14:editId="1AAAD22F">
            <wp:extent cx="3264196" cy="332657"/>
            <wp:effectExtent l="12700" t="12700" r="12700"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BEBA8EAE-BF5A-486C-A8C5-ECC9F3942E4B}">
                          <a14:imgProps xmlns:a14="http://schemas.microsoft.com/office/drawing/2010/main">
                            <a14:imgLayer r:embed="rId31">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466778" cy="353302"/>
                    </a:xfrm>
                    <a:prstGeom prst="rect">
                      <a:avLst/>
                    </a:prstGeom>
                    <a:ln>
                      <a:solidFill>
                        <a:schemeClr val="accent1"/>
                      </a:solidFill>
                    </a:ln>
                  </pic:spPr>
                </pic:pic>
              </a:graphicData>
            </a:graphic>
          </wp:inline>
        </w:drawing>
      </w:r>
    </w:p>
    <w:p w14:paraId="2B6E3A11" w14:textId="4F571579" w:rsidR="00113400" w:rsidRDefault="00113400" w:rsidP="008D43EB">
      <w:r>
        <w:t xml:space="preserve">This variable shows the number of plans offered in each country the data here is spread out evenly and we see no outliers </w:t>
      </w:r>
      <w:r w:rsidR="00ED582B">
        <w:t>and my bins have data is each one of them I think we will see this data in the CART MODEL.</w:t>
      </w:r>
    </w:p>
    <w:p w14:paraId="5ADFB1D9" w14:textId="52B6CB71" w:rsidR="00ED582B" w:rsidRDefault="00ED582B" w:rsidP="008D43EB"/>
    <w:p w14:paraId="49A78052" w14:textId="1D0B2EDE" w:rsidR="00ED582B" w:rsidRDefault="00ED582B" w:rsidP="00ED582B">
      <w:pPr>
        <w:pStyle w:val="Heading1"/>
      </w:pPr>
      <w:r>
        <w:lastRenderedPageBreak/>
        <w:t>Stage 3</w:t>
      </w:r>
    </w:p>
    <w:p w14:paraId="726F1B8E" w14:textId="7604562C" w:rsidR="00ED582B" w:rsidRDefault="007926CB" w:rsidP="00ED582B">
      <w:pPr>
        <w:pStyle w:val="Heading5"/>
      </w:pPr>
      <w:r>
        <w:t xml:space="preserve">Internet Population </w:t>
      </w:r>
    </w:p>
    <w:p w14:paraId="1F6ABA17" w14:textId="023AAD57" w:rsidR="007926CB" w:rsidRDefault="00EB35BA" w:rsidP="007926CB">
      <w:r>
        <w:rPr>
          <w:noProof/>
        </w:rPr>
        <mc:AlternateContent>
          <mc:Choice Requires="wps">
            <w:drawing>
              <wp:anchor distT="0" distB="0" distL="114300" distR="114300" simplePos="0" relativeHeight="251662336" behindDoc="0" locked="0" layoutInCell="1" allowOverlap="1" wp14:anchorId="201888F9" wp14:editId="02EDB605">
                <wp:simplePos x="0" y="0"/>
                <wp:positionH relativeFrom="column">
                  <wp:posOffset>496982</wp:posOffset>
                </wp:positionH>
                <wp:positionV relativeFrom="paragraph">
                  <wp:posOffset>1718330</wp:posOffset>
                </wp:positionV>
                <wp:extent cx="4257893" cy="265245"/>
                <wp:effectExtent l="0" t="0" r="9525" b="14605"/>
                <wp:wrapNone/>
                <wp:docPr id="40" name="Text Box 40"/>
                <wp:cNvGraphicFramePr/>
                <a:graphic xmlns:a="http://schemas.openxmlformats.org/drawingml/2006/main">
                  <a:graphicData uri="http://schemas.microsoft.com/office/word/2010/wordprocessingShape">
                    <wps:wsp>
                      <wps:cNvSpPr txBox="1"/>
                      <wps:spPr>
                        <a:xfrm>
                          <a:off x="0" y="0"/>
                          <a:ext cx="4257893" cy="265245"/>
                        </a:xfrm>
                        <a:prstGeom prst="rect">
                          <a:avLst/>
                        </a:prstGeom>
                        <a:solidFill>
                          <a:schemeClr val="lt1"/>
                        </a:solidFill>
                        <a:ln w="6350">
                          <a:solidFill>
                            <a:prstClr val="black"/>
                          </a:solidFill>
                        </a:ln>
                      </wps:spPr>
                      <wps:txbx>
                        <w:txbxContent>
                          <w:p w14:paraId="34670BB4" w14:textId="7B0D7B56" w:rsidR="00EB35BA" w:rsidRPr="00391657" w:rsidRDefault="00EB35BA">
                            <w:pPr>
                              <w:rPr>
                                <w:sz w:val="20"/>
                                <w:szCs w:val="20"/>
                              </w:rPr>
                            </w:pPr>
                            <w:r w:rsidRPr="00391657">
                              <w:rPr>
                                <w:sz w:val="20"/>
                                <w:szCs w:val="20"/>
                              </w:rPr>
                              <w:t>Figure 3.1(</w:t>
                            </w:r>
                            <w:r w:rsidR="00391657" w:rsidRPr="00391657">
                              <w:rPr>
                                <w:sz w:val="20"/>
                                <w:szCs w:val="20"/>
                              </w:rPr>
                              <w:t>normalized</w:t>
                            </w:r>
                            <w:r w:rsidRPr="00391657">
                              <w:rPr>
                                <w:sz w:val="20"/>
                                <w:szCs w:val="20"/>
                              </w:rPr>
                              <w:t>) and 3.2(stacked)</w:t>
                            </w:r>
                            <w:r w:rsidR="00391657" w:rsidRPr="00391657">
                              <w:rPr>
                                <w:sz w:val="20"/>
                                <w:szCs w:val="20"/>
                              </w:rPr>
                              <w:t xml:space="preserve"> Average Price vs Number of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1888F9" id="_x0000_t202" coordsize="21600,21600" o:spt="202" path="m,l,21600r21600,l21600,xe">
                <v:stroke joinstyle="miter"/>
                <v:path gradientshapeok="t" o:connecttype="rect"/>
              </v:shapetype>
              <v:shape id="Text Box 40" o:spid="_x0000_s1026" type="#_x0000_t202" style="position:absolute;margin-left:39.15pt;margin-top:135.3pt;width:335.25pt;height:2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" fillcolor="white [3201]" strokeweight=".5pt">
                <v:textbox>
                  <w:txbxContent>
                    <w:p w14:paraId="34670BB4" w14:textId="7B0D7B56" w:rsidR="00EB35BA" w:rsidRPr="00391657" w:rsidRDefault="00EB35BA">
                      <w:pPr>
                        <w:rPr>
                          <w:sz w:val="20"/>
                          <w:szCs w:val="20"/>
                        </w:rPr>
                      </w:pPr>
                      <w:r w:rsidRPr="00391657">
                        <w:rPr>
                          <w:sz w:val="20"/>
                          <w:szCs w:val="20"/>
                        </w:rPr>
                        <w:t>Figure 3.1(</w:t>
                      </w:r>
                      <w:r w:rsidR="00391657" w:rsidRPr="00391657">
                        <w:rPr>
                          <w:sz w:val="20"/>
                          <w:szCs w:val="20"/>
                        </w:rPr>
                        <w:t>normalized</w:t>
                      </w:r>
                      <w:r w:rsidRPr="00391657">
                        <w:rPr>
                          <w:sz w:val="20"/>
                          <w:szCs w:val="20"/>
                        </w:rPr>
                        <w:t>) and 3.2(stacked)</w:t>
                      </w:r>
                      <w:r w:rsidR="00391657" w:rsidRPr="00391657">
                        <w:rPr>
                          <w:sz w:val="20"/>
                          <w:szCs w:val="20"/>
                        </w:rPr>
                        <w:t xml:space="preserve"> Average Price vs Number of Plans</w:t>
                      </w:r>
                    </w:p>
                  </w:txbxContent>
                </v:textbox>
              </v:shape>
            </w:pict>
          </mc:Fallback>
        </mc:AlternateContent>
      </w:r>
      <w:r w:rsidR="007926CB" w:rsidRPr="007926CB">
        <w:rPr>
          <w:noProof/>
        </w:rPr>
        <w:drawing>
          <wp:inline distT="0" distB="0" distL="0" distR="0" wp14:anchorId="59D5C451" wp14:editId="3A7960FE">
            <wp:extent cx="2583180" cy="1685587"/>
            <wp:effectExtent l="12700" t="12700" r="7620" b="1651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2"/>
                    <a:stretch>
                      <a:fillRect/>
                    </a:stretch>
                  </pic:blipFill>
                  <pic:spPr>
                    <a:xfrm>
                      <a:off x="0" y="0"/>
                      <a:ext cx="2792392" cy="1822103"/>
                    </a:xfrm>
                    <a:prstGeom prst="rect">
                      <a:avLst/>
                    </a:prstGeom>
                    <a:ln>
                      <a:solidFill>
                        <a:schemeClr val="tx1"/>
                      </a:solidFill>
                    </a:ln>
                  </pic:spPr>
                </pic:pic>
              </a:graphicData>
            </a:graphic>
          </wp:inline>
        </w:drawing>
      </w:r>
      <w:r w:rsidR="007926CB" w:rsidRPr="007926CB">
        <w:rPr>
          <w:noProof/>
        </w:rPr>
        <w:drawing>
          <wp:inline distT="0" distB="0" distL="0" distR="0" wp14:anchorId="3603E0F8" wp14:editId="3E00DA2B">
            <wp:extent cx="2860158" cy="1657287"/>
            <wp:effectExtent l="12700" t="12700" r="10160" b="6985"/>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a:blip r:embed="rId33"/>
                    <a:stretch>
                      <a:fillRect/>
                    </a:stretch>
                  </pic:blipFill>
                  <pic:spPr>
                    <a:xfrm>
                      <a:off x="0" y="0"/>
                      <a:ext cx="2960134" cy="1715217"/>
                    </a:xfrm>
                    <a:prstGeom prst="rect">
                      <a:avLst/>
                    </a:prstGeom>
                    <a:ln>
                      <a:solidFill>
                        <a:schemeClr val="tx1"/>
                      </a:solidFill>
                    </a:ln>
                  </pic:spPr>
                </pic:pic>
              </a:graphicData>
            </a:graphic>
          </wp:inline>
        </w:drawing>
      </w:r>
    </w:p>
    <w:p w14:paraId="7132254E" w14:textId="755EA76A" w:rsidR="00EB35BA" w:rsidRDefault="00EB35BA" w:rsidP="007926CB"/>
    <w:p w14:paraId="4B49767B" w14:textId="77777777" w:rsidR="00EB35BA" w:rsidRPr="007926CB" w:rsidRDefault="00EB35BA" w:rsidP="007926CB"/>
    <w:p w14:paraId="5307F7CE" w14:textId="25C358E8" w:rsidR="00021729" w:rsidRDefault="007926CB" w:rsidP="007926CB">
      <w:pPr>
        <w:pStyle w:val="Heading5"/>
      </w:pPr>
      <w:r>
        <w:t>Most Expensive 1GB</w:t>
      </w:r>
    </w:p>
    <w:p w14:paraId="2510A538" w14:textId="69A2429C" w:rsidR="007926CB" w:rsidRDefault="00391657" w:rsidP="007926CB">
      <w:r>
        <w:rPr>
          <w:noProof/>
        </w:rPr>
        <mc:AlternateContent>
          <mc:Choice Requires="wps">
            <w:drawing>
              <wp:anchor distT="0" distB="0" distL="114300" distR="114300" simplePos="0" relativeHeight="251663360" behindDoc="0" locked="0" layoutInCell="1" allowOverlap="1" wp14:anchorId="10E244D9" wp14:editId="7EE386D9">
                <wp:simplePos x="0" y="0"/>
                <wp:positionH relativeFrom="column">
                  <wp:posOffset>671447</wp:posOffset>
                </wp:positionH>
                <wp:positionV relativeFrom="paragraph">
                  <wp:posOffset>1664354</wp:posOffset>
                </wp:positionV>
                <wp:extent cx="3867004" cy="279206"/>
                <wp:effectExtent l="0" t="0" r="6985" b="13335"/>
                <wp:wrapNone/>
                <wp:docPr id="41" name="Text Box 41"/>
                <wp:cNvGraphicFramePr/>
                <a:graphic xmlns:a="http://schemas.openxmlformats.org/drawingml/2006/main">
                  <a:graphicData uri="http://schemas.microsoft.com/office/word/2010/wordprocessingShape">
                    <wps:wsp>
                      <wps:cNvSpPr txBox="1"/>
                      <wps:spPr>
                        <a:xfrm>
                          <a:off x="0" y="0"/>
                          <a:ext cx="3867004" cy="279206"/>
                        </a:xfrm>
                        <a:prstGeom prst="rect">
                          <a:avLst/>
                        </a:prstGeom>
                        <a:solidFill>
                          <a:schemeClr val="lt1"/>
                        </a:solidFill>
                        <a:ln w="6350">
                          <a:solidFill>
                            <a:prstClr val="black"/>
                          </a:solidFill>
                        </a:ln>
                      </wps:spPr>
                      <wps:txbx>
                        <w:txbxContent>
                          <w:p w14:paraId="328C2A64" w14:textId="21DF2D3D" w:rsidR="00391657" w:rsidRPr="00391657" w:rsidRDefault="00391657" w:rsidP="00391657">
                            <w:pPr>
                              <w:jc w:val="center"/>
                              <w:rPr>
                                <w:sz w:val="18"/>
                                <w:szCs w:val="18"/>
                              </w:rPr>
                            </w:pPr>
                            <w:r w:rsidRPr="00391657">
                              <w:rPr>
                                <w:sz w:val="18"/>
                                <w:szCs w:val="18"/>
                              </w:rPr>
                              <w:t>Figure 3.3(normalized) and 3.4(stacked) Average Price vs Most Expensive</w:t>
                            </w:r>
                          </w:p>
                          <w:p w14:paraId="1E93E65D" w14:textId="77777777" w:rsidR="00391657" w:rsidRDefault="00391657" w:rsidP="0039165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44D9" id="Text Box 41" o:spid="_x0000_s1027" type="#_x0000_t202" style="position:absolute;margin-left:52.85pt;margin-top:131.05pt;width:304.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" fillcolor="white [3201]" strokeweight=".5pt">
                <v:textbox>
                  <w:txbxContent>
                    <w:p w14:paraId="328C2A64" w14:textId="21DF2D3D" w:rsidR="00391657" w:rsidRPr="00391657" w:rsidRDefault="00391657" w:rsidP="00391657">
                      <w:pPr>
                        <w:jc w:val="center"/>
                        <w:rPr>
                          <w:sz w:val="18"/>
                          <w:szCs w:val="18"/>
                        </w:rPr>
                      </w:pPr>
                      <w:r w:rsidRPr="00391657">
                        <w:rPr>
                          <w:sz w:val="18"/>
                          <w:szCs w:val="18"/>
                        </w:rPr>
                        <w:t>Figure 3.3(normalized) and 3.4(stacked) Average Price vs Most Expensive</w:t>
                      </w:r>
                    </w:p>
                    <w:p w14:paraId="1E93E65D" w14:textId="77777777" w:rsidR="00391657" w:rsidRDefault="00391657" w:rsidP="00391657">
                      <w:pPr>
                        <w:jc w:val="center"/>
                      </w:pPr>
                    </w:p>
                  </w:txbxContent>
                </v:textbox>
              </v:shape>
            </w:pict>
          </mc:Fallback>
        </mc:AlternateContent>
      </w:r>
      <w:r w:rsidR="007926CB" w:rsidRPr="007926CB">
        <w:rPr>
          <w:noProof/>
        </w:rPr>
        <w:drawing>
          <wp:inline distT="0" distB="0" distL="0" distR="0" wp14:anchorId="3FA3F8FA" wp14:editId="414DA728">
            <wp:extent cx="2567661" cy="1615396"/>
            <wp:effectExtent l="12700" t="12700" r="10795" b="10795"/>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34"/>
                    <a:stretch>
                      <a:fillRect/>
                    </a:stretch>
                  </pic:blipFill>
                  <pic:spPr>
                    <a:xfrm>
                      <a:off x="0" y="0"/>
                      <a:ext cx="2655441" cy="1670621"/>
                    </a:xfrm>
                    <a:prstGeom prst="rect">
                      <a:avLst/>
                    </a:prstGeom>
                    <a:ln>
                      <a:solidFill>
                        <a:schemeClr val="tx1"/>
                      </a:solidFill>
                    </a:ln>
                  </pic:spPr>
                </pic:pic>
              </a:graphicData>
            </a:graphic>
          </wp:inline>
        </w:drawing>
      </w:r>
      <w:r w:rsidR="007926CB" w:rsidRPr="007926CB">
        <w:rPr>
          <w:noProof/>
        </w:rPr>
        <w:drawing>
          <wp:inline distT="0" distB="0" distL="0" distR="0" wp14:anchorId="28AB9096" wp14:editId="6DE82078">
            <wp:extent cx="2764465" cy="1601840"/>
            <wp:effectExtent l="12700" t="12700" r="17145" b="1143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5"/>
                    <a:stretch>
                      <a:fillRect/>
                    </a:stretch>
                  </pic:blipFill>
                  <pic:spPr>
                    <a:xfrm>
                      <a:off x="0" y="0"/>
                      <a:ext cx="2795687" cy="1619931"/>
                    </a:xfrm>
                    <a:prstGeom prst="rect">
                      <a:avLst/>
                    </a:prstGeom>
                    <a:ln>
                      <a:solidFill>
                        <a:schemeClr val="tx1"/>
                      </a:solidFill>
                    </a:ln>
                  </pic:spPr>
                </pic:pic>
              </a:graphicData>
            </a:graphic>
          </wp:inline>
        </w:drawing>
      </w:r>
    </w:p>
    <w:p w14:paraId="59967CE3" w14:textId="77777777" w:rsidR="00391657" w:rsidRDefault="00391657" w:rsidP="007926CB"/>
    <w:p w14:paraId="7D7FAAA5" w14:textId="52368BA1" w:rsidR="007926CB" w:rsidRDefault="007926CB" w:rsidP="007926CB">
      <w:pPr>
        <w:pStyle w:val="Heading5"/>
      </w:pPr>
      <w:r>
        <w:t>Cheapest 1GB</w:t>
      </w:r>
    </w:p>
    <w:p w14:paraId="1197870B" w14:textId="4F402BB8" w:rsidR="007926CB" w:rsidRDefault="00391657" w:rsidP="007926CB">
      <w:r>
        <w:rPr>
          <w:noProof/>
        </w:rPr>
        <mc:AlternateContent>
          <mc:Choice Requires="wps">
            <w:drawing>
              <wp:anchor distT="0" distB="0" distL="114300" distR="114300" simplePos="0" relativeHeight="251664384" behindDoc="0" locked="0" layoutInCell="1" allowOverlap="1" wp14:anchorId="6BDA0E9B" wp14:editId="10B4B9A5">
                <wp:simplePos x="0" y="0"/>
                <wp:positionH relativeFrom="column">
                  <wp:posOffset>181120</wp:posOffset>
                </wp:positionH>
                <wp:positionV relativeFrom="paragraph">
                  <wp:posOffset>1611693</wp:posOffset>
                </wp:positionV>
                <wp:extent cx="5296690" cy="286187"/>
                <wp:effectExtent l="0" t="0" r="12065" b="19050"/>
                <wp:wrapNone/>
                <wp:docPr id="42" name="Text Box 42"/>
                <wp:cNvGraphicFramePr/>
                <a:graphic xmlns:a="http://schemas.openxmlformats.org/drawingml/2006/main">
                  <a:graphicData uri="http://schemas.microsoft.com/office/word/2010/wordprocessingShape">
                    <wps:wsp>
                      <wps:cNvSpPr txBox="1"/>
                      <wps:spPr>
                        <a:xfrm>
                          <a:off x="0" y="0"/>
                          <a:ext cx="5296690" cy="286187"/>
                        </a:xfrm>
                        <a:prstGeom prst="rect">
                          <a:avLst/>
                        </a:prstGeom>
                        <a:solidFill>
                          <a:schemeClr val="lt1"/>
                        </a:solidFill>
                        <a:ln w="6350">
                          <a:solidFill>
                            <a:prstClr val="black"/>
                          </a:solidFill>
                        </a:ln>
                      </wps:spPr>
                      <wps:txbx>
                        <w:txbxContent>
                          <w:p w14:paraId="6F5C23A9" w14:textId="0638D504" w:rsidR="00391657" w:rsidRPr="00EB35BA" w:rsidRDefault="00391657" w:rsidP="00391657">
                            <w:pPr>
                              <w:rPr>
                                <w:sz w:val="20"/>
                                <w:szCs w:val="20"/>
                              </w:rPr>
                            </w:pPr>
                            <w:r>
                              <w:t>Figure 3.1(</w:t>
                            </w:r>
                            <w:r>
                              <w:rPr>
                                <w:sz w:val="24"/>
                              </w:rPr>
                              <w:t>normalized</w:t>
                            </w:r>
                            <w:r>
                              <w:t>) and 3.2(stacked) Average Price vs Cheapest Plan</w:t>
                            </w:r>
                          </w:p>
                          <w:p w14:paraId="08886EF1" w14:textId="77777777" w:rsidR="00391657" w:rsidRDefault="003916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A0E9B" id="Text Box 42" o:spid="_x0000_s1028" type="#_x0000_t202" style="position:absolute;margin-left:14.25pt;margin-top:126.9pt;width:417.05pt;height:2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" fillcolor="white [3201]" strokeweight=".5pt">
                <v:textbox>
                  <w:txbxContent>
                    <w:p w14:paraId="6F5C23A9" w14:textId="0638D504" w:rsidR="00391657" w:rsidRPr="00EB35BA" w:rsidRDefault="00391657" w:rsidP="00391657">
                      <w:pPr>
                        <w:rPr>
                          <w:sz w:val="20"/>
                          <w:szCs w:val="20"/>
                        </w:rPr>
                      </w:pPr>
                      <w:r>
                        <w:t>Figure 3.1(</w:t>
                      </w:r>
                      <w:r>
                        <w:rPr>
                          <w:sz w:val="24"/>
                        </w:rPr>
                        <w:t>normalized</w:t>
                      </w:r>
                      <w:r>
                        <w:t>) and 3.2(stacked) Average Price vs Cheapest Plan</w:t>
                      </w:r>
                    </w:p>
                    <w:p w14:paraId="08886EF1" w14:textId="77777777" w:rsidR="00391657" w:rsidRDefault="00391657"/>
                  </w:txbxContent>
                </v:textbox>
              </v:shape>
            </w:pict>
          </mc:Fallback>
        </mc:AlternateContent>
      </w:r>
      <w:r w:rsidR="007926CB" w:rsidRPr="007926CB">
        <w:rPr>
          <w:noProof/>
        </w:rPr>
        <w:drawing>
          <wp:inline distT="0" distB="0" distL="0" distR="0" wp14:anchorId="17ECEE7F" wp14:editId="7514D3E9">
            <wp:extent cx="2751455" cy="1545439"/>
            <wp:effectExtent l="12700" t="12700" r="17145" b="17145"/>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pic:nvPicPr>
                  <pic:blipFill>
                    <a:blip r:embed="rId36"/>
                    <a:stretch>
                      <a:fillRect/>
                    </a:stretch>
                  </pic:blipFill>
                  <pic:spPr>
                    <a:xfrm>
                      <a:off x="0" y="0"/>
                      <a:ext cx="2815348" cy="1581326"/>
                    </a:xfrm>
                    <a:prstGeom prst="rect">
                      <a:avLst/>
                    </a:prstGeom>
                    <a:ln>
                      <a:solidFill>
                        <a:schemeClr val="tx1"/>
                      </a:solidFill>
                    </a:ln>
                  </pic:spPr>
                </pic:pic>
              </a:graphicData>
            </a:graphic>
          </wp:inline>
        </w:drawing>
      </w:r>
      <w:r w:rsidR="007926CB" w:rsidRPr="007926CB">
        <w:rPr>
          <w:noProof/>
        </w:rPr>
        <w:drawing>
          <wp:inline distT="0" distB="0" distL="0" distR="0" wp14:anchorId="7735C165" wp14:editId="6BAB132A">
            <wp:extent cx="2638149" cy="1551940"/>
            <wp:effectExtent l="12700" t="12700" r="16510" b="1016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7"/>
                    <a:stretch>
                      <a:fillRect/>
                    </a:stretch>
                  </pic:blipFill>
                  <pic:spPr>
                    <a:xfrm>
                      <a:off x="0" y="0"/>
                      <a:ext cx="2694247" cy="1584940"/>
                    </a:xfrm>
                    <a:prstGeom prst="rect">
                      <a:avLst/>
                    </a:prstGeom>
                    <a:ln>
                      <a:solidFill>
                        <a:schemeClr val="tx1"/>
                      </a:solidFill>
                    </a:ln>
                  </pic:spPr>
                </pic:pic>
              </a:graphicData>
            </a:graphic>
          </wp:inline>
        </w:drawing>
      </w:r>
    </w:p>
    <w:p w14:paraId="02CC5C17" w14:textId="2D8A7A2B" w:rsidR="007926CB" w:rsidRDefault="007926CB" w:rsidP="007926CB">
      <w:pPr>
        <w:pStyle w:val="Heading5"/>
      </w:pPr>
      <w:r>
        <w:lastRenderedPageBreak/>
        <w:t xml:space="preserve">Number of Internet Plans </w:t>
      </w:r>
    </w:p>
    <w:p w14:paraId="347D7CB8" w14:textId="19C27350" w:rsidR="007926CB" w:rsidRDefault="00391657" w:rsidP="007926CB">
      <w:r>
        <w:rPr>
          <w:noProof/>
        </w:rPr>
        <mc:AlternateContent>
          <mc:Choice Requires="wps">
            <w:drawing>
              <wp:anchor distT="0" distB="0" distL="114300" distR="114300" simplePos="0" relativeHeight="251665408" behindDoc="0" locked="0" layoutInCell="1" allowOverlap="1" wp14:anchorId="53CE8DB7" wp14:editId="3A1A032B">
                <wp:simplePos x="0" y="0"/>
                <wp:positionH relativeFrom="column">
                  <wp:posOffset>148328</wp:posOffset>
                </wp:positionH>
                <wp:positionV relativeFrom="paragraph">
                  <wp:posOffset>1590578</wp:posOffset>
                </wp:positionV>
                <wp:extent cx="4837246" cy="321087"/>
                <wp:effectExtent l="0" t="0" r="14605" b="9525"/>
                <wp:wrapNone/>
                <wp:docPr id="43" name="Text Box 43"/>
                <wp:cNvGraphicFramePr/>
                <a:graphic xmlns:a="http://schemas.openxmlformats.org/drawingml/2006/main">
                  <a:graphicData uri="http://schemas.microsoft.com/office/word/2010/wordprocessingShape">
                    <wps:wsp>
                      <wps:cNvSpPr txBox="1"/>
                      <wps:spPr>
                        <a:xfrm>
                          <a:off x="0" y="0"/>
                          <a:ext cx="4837246" cy="321087"/>
                        </a:xfrm>
                        <a:prstGeom prst="rect">
                          <a:avLst/>
                        </a:prstGeom>
                        <a:solidFill>
                          <a:schemeClr val="lt1"/>
                        </a:solidFill>
                        <a:ln w="6350">
                          <a:solidFill>
                            <a:prstClr val="black"/>
                          </a:solidFill>
                        </a:ln>
                      </wps:spPr>
                      <wps:txbx>
                        <w:txbxContent>
                          <w:p w14:paraId="15941D51" w14:textId="2F5C9CA8" w:rsidR="00391657" w:rsidRDefault="00391657">
                            <w:r>
                              <w:t>Figure 3.1(</w:t>
                            </w:r>
                            <w:r>
                              <w:rPr>
                                <w:sz w:val="24"/>
                              </w:rPr>
                              <w:t>normalized</w:t>
                            </w:r>
                            <w:r>
                              <w:t xml:space="preserve">) and 3.2(stacked) Average Price vs Internet Users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E8DB7" id="Text Box 43" o:spid="_x0000_s1029" type="#_x0000_t202" style="position:absolute;margin-left:11.7pt;margin-top:125.25pt;width:380.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" fillcolor="white [3201]" strokeweight=".5pt">
                <v:textbox>
                  <w:txbxContent>
                    <w:p w14:paraId="15941D51" w14:textId="2F5C9CA8" w:rsidR="00391657" w:rsidRDefault="00391657">
                      <w:r>
                        <w:t>Figure 3.1(</w:t>
                      </w:r>
                      <w:r>
                        <w:rPr>
                          <w:sz w:val="24"/>
                        </w:rPr>
                        <w:t>normalized</w:t>
                      </w:r>
                      <w:r>
                        <w:t xml:space="preserve">) and 3.2(stacked) Average Price vs Internet Users </w:t>
                      </w:r>
                    </w:p>
                  </w:txbxContent>
                </v:textbox>
              </v:shape>
            </w:pict>
          </mc:Fallback>
        </mc:AlternateContent>
      </w:r>
      <w:r w:rsidR="007926CB" w:rsidRPr="007926CB">
        <w:rPr>
          <w:noProof/>
        </w:rPr>
        <w:drawing>
          <wp:inline distT="0" distB="0" distL="0" distR="0" wp14:anchorId="5F5815FC" wp14:editId="22277D1C">
            <wp:extent cx="2456121" cy="1423173"/>
            <wp:effectExtent l="12700" t="12700" r="8255" b="1206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8"/>
                    <a:stretch>
                      <a:fillRect/>
                    </a:stretch>
                  </pic:blipFill>
                  <pic:spPr>
                    <a:xfrm>
                      <a:off x="0" y="0"/>
                      <a:ext cx="2539767" cy="1471641"/>
                    </a:xfrm>
                    <a:prstGeom prst="rect">
                      <a:avLst/>
                    </a:prstGeom>
                    <a:ln>
                      <a:solidFill>
                        <a:schemeClr val="tx1"/>
                      </a:solidFill>
                    </a:ln>
                  </pic:spPr>
                </pic:pic>
              </a:graphicData>
            </a:graphic>
          </wp:inline>
        </w:drawing>
      </w:r>
      <w:r w:rsidR="007926CB">
        <w:t xml:space="preserve">  </w:t>
      </w:r>
      <w:r w:rsidR="007926CB" w:rsidRPr="007926CB">
        <w:rPr>
          <w:noProof/>
        </w:rPr>
        <w:drawing>
          <wp:inline distT="0" distB="0" distL="0" distR="0" wp14:anchorId="3982558A" wp14:editId="2E7CBD60">
            <wp:extent cx="2636520" cy="1465730"/>
            <wp:effectExtent l="12700" t="12700" r="1778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9"/>
                    <a:stretch>
                      <a:fillRect/>
                    </a:stretch>
                  </pic:blipFill>
                  <pic:spPr>
                    <a:xfrm>
                      <a:off x="0" y="0"/>
                      <a:ext cx="2774128" cy="1542231"/>
                    </a:xfrm>
                    <a:prstGeom prst="rect">
                      <a:avLst/>
                    </a:prstGeom>
                    <a:ln>
                      <a:solidFill>
                        <a:schemeClr val="tx1"/>
                      </a:solidFill>
                    </a:ln>
                  </pic:spPr>
                </pic:pic>
              </a:graphicData>
            </a:graphic>
          </wp:inline>
        </w:drawing>
      </w:r>
    </w:p>
    <w:p w14:paraId="16C55B66" w14:textId="77777777" w:rsidR="00391657" w:rsidRPr="007926CB" w:rsidRDefault="00391657" w:rsidP="007926CB"/>
    <w:p w14:paraId="010C7900" w14:textId="237E10FF" w:rsidR="00021729" w:rsidRDefault="00D440B5" w:rsidP="00D440B5">
      <w:pPr>
        <w:pStyle w:val="Heading1"/>
      </w:pPr>
      <w:r>
        <w:t>Stage 4</w:t>
      </w:r>
      <w:r w:rsidR="00892E08">
        <w:t xml:space="preserve"> </w:t>
      </w:r>
    </w:p>
    <w:p w14:paraId="365EDDB4" w14:textId="0DC02ECA" w:rsidR="00892E08" w:rsidRDefault="00296418" w:rsidP="00296418">
      <w:pPr>
        <w:pStyle w:val="Heading3"/>
      </w:pPr>
      <w:r>
        <w:t>Validate the partition</w:t>
      </w:r>
    </w:p>
    <w:p w14:paraId="20CFAE43" w14:textId="51DCB82F" w:rsidR="00296418" w:rsidRDefault="00296418" w:rsidP="00296418">
      <w:r>
        <w:t xml:space="preserve">For this I used the Kruskal </w:t>
      </w:r>
      <w:r w:rsidRPr="00296418">
        <w:t>test</w:t>
      </w:r>
      <w:r>
        <w:t xml:space="preserve"> and this is a table of the </w:t>
      </w:r>
      <w:r w:rsidR="007C7F39">
        <w:t xml:space="preserve">p- </w:t>
      </w:r>
      <w:r>
        <w:t>values I got…</w:t>
      </w:r>
    </w:p>
    <w:tbl>
      <w:tblPr>
        <w:tblStyle w:val="TableGrid"/>
        <w:tblW w:w="11340" w:type="dxa"/>
        <w:tblInd w:w="-1445" w:type="dxa"/>
        <w:tblLook w:val="04A0" w:firstRow="1" w:lastRow="0" w:firstColumn="1" w:lastColumn="0" w:noHBand="0" w:noVBand="1"/>
      </w:tblPr>
      <w:tblGrid>
        <w:gridCol w:w="1267"/>
        <w:gridCol w:w="1067"/>
        <w:gridCol w:w="3959"/>
        <w:gridCol w:w="5047"/>
      </w:tblGrid>
      <w:tr w:rsidR="000514AB" w14:paraId="5EDD0F21" w14:textId="79666069" w:rsidTr="004E377E">
        <w:trPr>
          <w:trHeight w:val="332"/>
        </w:trPr>
        <w:tc>
          <w:tcPr>
            <w:tcW w:w="1267" w:type="dxa"/>
          </w:tcPr>
          <w:p w14:paraId="195CBA6B" w14:textId="1663DD5E" w:rsidR="000514AB" w:rsidRDefault="000514AB" w:rsidP="00296418">
            <w:r>
              <w:t xml:space="preserve">Variables </w:t>
            </w:r>
          </w:p>
        </w:tc>
        <w:tc>
          <w:tcPr>
            <w:tcW w:w="1073" w:type="dxa"/>
          </w:tcPr>
          <w:p w14:paraId="156856F7" w14:textId="7B268878" w:rsidR="000514AB" w:rsidRDefault="000514AB" w:rsidP="00296418">
            <w:r>
              <w:t xml:space="preserve">P-values </w:t>
            </w:r>
          </w:p>
        </w:tc>
        <w:tc>
          <w:tcPr>
            <w:tcW w:w="3870" w:type="dxa"/>
          </w:tcPr>
          <w:p w14:paraId="783B734A" w14:textId="20A6B4F8" w:rsidR="000514AB" w:rsidRDefault="000514AB" w:rsidP="00296418">
            <w:r>
              <w:t xml:space="preserve">Boxplot of Testing vs Training </w:t>
            </w:r>
          </w:p>
        </w:tc>
        <w:tc>
          <w:tcPr>
            <w:tcW w:w="5130" w:type="dxa"/>
          </w:tcPr>
          <w:p w14:paraId="678D9779" w14:textId="5F17E00D" w:rsidR="000514AB" w:rsidRDefault="004E377E" w:rsidP="00296418">
            <w:r>
              <w:t xml:space="preserve">Thoughts </w:t>
            </w:r>
          </w:p>
        </w:tc>
      </w:tr>
      <w:tr w:rsidR="000514AB" w14:paraId="5BE2D3CB" w14:textId="3DF8FC8F" w:rsidTr="004E377E">
        <w:trPr>
          <w:trHeight w:val="175"/>
        </w:trPr>
        <w:tc>
          <w:tcPr>
            <w:tcW w:w="1267" w:type="dxa"/>
          </w:tcPr>
          <w:p w14:paraId="619A572D" w14:textId="4A7E73D8" w:rsidR="000514AB" w:rsidRDefault="000514AB" w:rsidP="00296418">
            <w:r>
              <w:t>Internet Population</w:t>
            </w:r>
          </w:p>
        </w:tc>
        <w:tc>
          <w:tcPr>
            <w:tcW w:w="1073" w:type="dxa"/>
          </w:tcPr>
          <w:p w14:paraId="790F52A7" w14:textId="1184F2B4" w:rsidR="000514AB" w:rsidRDefault="000514AB" w:rsidP="00296418">
            <w:r>
              <w:t>.303</w:t>
            </w:r>
          </w:p>
        </w:tc>
        <w:tc>
          <w:tcPr>
            <w:tcW w:w="3870" w:type="dxa"/>
          </w:tcPr>
          <w:p w14:paraId="1E41BE91" w14:textId="6DF00A9F" w:rsidR="000514AB" w:rsidRDefault="000514AB" w:rsidP="00296418">
            <w:r w:rsidRPr="000514AB">
              <w:rPr>
                <w:noProof/>
              </w:rPr>
              <w:drawing>
                <wp:inline distT="0" distB="0" distL="0" distR="0" wp14:anchorId="2CD46050" wp14:editId="6FBF9D07">
                  <wp:extent cx="2154555" cy="255403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3468" cy="2742417"/>
                          </a:xfrm>
                          <a:prstGeom prst="rect">
                            <a:avLst/>
                          </a:prstGeom>
                        </pic:spPr>
                      </pic:pic>
                    </a:graphicData>
                  </a:graphic>
                </wp:inline>
              </w:drawing>
            </w:r>
          </w:p>
        </w:tc>
        <w:tc>
          <w:tcPr>
            <w:tcW w:w="5130" w:type="dxa"/>
          </w:tcPr>
          <w:p w14:paraId="13FDE09B" w14:textId="571AE75B" w:rsidR="000514AB" w:rsidRPr="000514AB" w:rsidRDefault="004E377E" w:rsidP="00296418">
            <w:r>
              <w:t xml:space="preserve">The p-value is greater then 0.05 which means that we can move forward and look at the boxplots we can see that the data for testing and training looks the same so the variable is good to go! </w:t>
            </w:r>
          </w:p>
        </w:tc>
      </w:tr>
      <w:tr w:rsidR="000514AB" w14:paraId="4DC393A5" w14:textId="0D9E47F1" w:rsidTr="004E377E">
        <w:trPr>
          <w:trHeight w:val="180"/>
        </w:trPr>
        <w:tc>
          <w:tcPr>
            <w:tcW w:w="1267" w:type="dxa"/>
          </w:tcPr>
          <w:p w14:paraId="27E3E7CB" w14:textId="770D7210" w:rsidR="000514AB" w:rsidRDefault="000514AB" w:rsidP="00296418">
            <w:r>
              <w:lastRenderedPageBreak/>
              <w:t xml:space="preserve">Most Expensive </w:t>
            </w:r>
          </w:p>
        </w:tc>
        <w:tc>
          <w:tcPr>
            <w:tcW w:w="1073" w:type="dxa"/>
          </w:tcPr>
          <w:p w14:paraId="6D401070" w14:textId="4A93FFF0" w:rsidR="000514AB" w:rsidRDefault="000514AB" w:rsidP="00296418">
            <w:r>
              <w:t>.272</w:t>
            </w:r>
          </w:p>
        </w:tc>
        <w:tc>
          <w:tcPr>
            <w:tcW w:w="3870" w:type="dxa"/>
          </w:tcPr>
          <w:p w14:paraId="24D1B408" w14:textId="64504B09" w:rsidR="000514AB" w:rsidRDefault="000514AB" w:rsidP="00296418">
            <w:r w:rsidRPr="000514AB">
              <w:rPr>
                <w:noProof/>
              </w:rPr>
              <w:drawing>
                <wp:inline distT="0" distB="0" distL="0" distR="0" wp14:anchorId="775B8C7B" wp14:editId="6383094E">
                  <wp:extent cx="2348095" cy="2906162"/>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350" cy="2947321"/>
                          </a:xfrm>
                          <a:prstGeom prst="rect">
                            <a:avLst/>
                          </a:prstGeom>
                        </pic:spPr>
                      </pic:pic>
                    </a:graphicData>
                  </a:graphic>
                </wp:inline>
              </w:drawing>
            </w:r>
          </w:p>
        </w:tc>
        <w:tc>
          <w:tcPr>
            <w:tcW w:w="5130" w:type="dxa"/>
          </w:tcPr>
          <w:p w14:paraId="0C3AB3C8" w14:textId="1A468AF0" w:rsidR="000514AB" w:rsidRPr="000514AB" w:rsidRDefault="004E377E" w:rsidP="00296418">
            <w:r>
              <w:t xml:space="preserve">The p-value is greater then 0.05 but the boxplot looks crazy. I wonder its because the data is so weird for this variable we can see from figure 0.6 that the high outliers are about 12 standard deviations away from the mean and we can see here that train got most of the </w:t>
            </w:r>
            <w:r w:rsidR="00CA104C">
              <w:t>outliers.</w:t>
            </w:r>
          </w:p>
        </w:tc>
      </w:tr>
      <w:tr w:rsidR="000514AB" w14:paraId="65C5D3C0" w14:textId="430FC138" w:rsidTr="004E377E">
        <w:trPr>
          <w:trHeight w:val="180"/>
        </w:trPr>
        <w:tc>
          <w:tcPr>
            <w:tcW w:w="1267" w:type="dxa"/>
          </w:tcPr>
          <w:p w14:paraId="6303FDA0" w14:textId="641BBCB4" w:rsidR="000514AB" w:rsidRDefault="000514AB" w:rsidP="00296418">
            <w:r>
              <w:t>Cheapest Plan</w:t>
            </w:r>
          </w:p>
        </w:tc>
        <w:tc>
          <w:tcPr>
            <w:tcW w:w="1073" w:type="dxa"/>
          </w:tcPr>
          <w:p w14:paraId="2B25D76A" w14:textId="4D6DA32E" w:rsidR="000514AB" w:rsidRDefault="000514AB" w:rsidP="00296418">
            <w:r>
              <w:t>.670</w:t>
            </w:r>
          </w:p>
        </w:tc>
        <w:tc>
          <w:tcPr>
            <w:tcW w:w="3870" w:type="dxa"/>
          </w:tcPr>
          <w:p w14:paraId="0B6B0301" w14:textId="6AE79D9D" w:rsidR="000514AB" w:rsidRDefault="000514AB" w:rsidP="00296418">
            <w:r w:rsidRPr="000514AB">
              <w:rPr>
                <w:noProof/>
              </w:rPr>
              <w:drawing>
                <wp:inline distT="0" distB="0" distL="0" distR="0" wp14:anchorId="529672CA" wp14:editId="5FADA41E">
                  <wp:extent cx="2377355" cy="294237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267" cy="2981873"/>
                          </a:xfrm>
                          <a:prstGeom prst="rect">
                            <a:avLst/>
                          </a:prstGeom>
                        </pic:spPr>
                      </pic:pic>
                    </a:graphicData>
                  </a:graphic>
                </wp:inline>
              </w:drawing>
            </w:r>
          </w:p>
        </w:tc>
        <w:tc>
          <w:tcPr>
            <w:tcW w:w="5130" w:type="dxa"/>
          </w:tcPr>
          <w:p w14:paraId="4E7458B6" w14:textId="6041F14C" w:rsidR="000514AB" w:rsidRPr="000514AB" w:rsidRDefault="00CA104C" w:rsidP="00296418">
            <w:r>
              <w:t>The p-value is greater then .05 and the boxplots are equal which means this variable is good to go!</w:t>
            </w:r>
          </w:p>
        </w:tc>
      </w:tr>
      <w:tr w:rsidR="000514AB" w14:paraId="6F53EEAE" w14:textId="607C1003" w:rsidTr="004E377E">
        <w:trPr>
          <w:trHeight w:val="175"/>
        </w:trPr>
        <w:tc>
          <w:tcPr>
            <w:tcW w:w="1267" w:type="dxa"/>
          </w:tcPr>
          <w:p w14:paraId="71594935" w14:textId="5C219C03" w:rsidR="000514AB" w:rsidRDefault="000514AB" w:rsidP="00296418">
            <w:r>
              <w:lastRenderedPageBreak/>
              <w:t xml:space="preserve">Number of Internet Plans </w:t>
            </w:r>
          </w:p>
        </w:tc>
        <w:tc>
          <w:tcPr>
            <w:tcW w:w="1073" w:type="dxa"/>
          </w:tcPr>
          <w:p w14:paraId="095A7C01" w14:textId="22793F11" w:rsidR="000514AB" w:rsidRDefault="000514AB" w:rsidP="00296418">
            <w:r>
              <w:t>.0887</w:t>
            </w:r>
          </w:p>
        </w:tc>
        <w:tc>
          <w:tcPr>
            <w:tcW w:w="3870" w:type="dxa"/>
          </w:tcPr>
          <w:p w14:paraId="09FCF44B" w14:textId="30F30BE7" w:rsidR="000514AB" w:rsidRDefault="000514AB" w:rsidP="00296418">
            <w:r w:rsidRPr="000514AB">
              <w:rPr>
                <w:noProof/>
              </w:rPr>
              <w:drawing>
                <wp:inline distT="0" distB="0" distL="0" distR="0" wp14:anchorId="771C5F87" wp14:editId="48DE2D7D">
                  <wp:extent cx="2348095" cy="2906163"/>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3258" cy="2924930"/>
                          </a:xfrm>
                          <a:prstGeom prst="rect">
                            <a:avLst/>
                          </a:prstGeom>
                        </pic:spPr>
                      </pic:pic>
                    </a:graphicData>
                  </a:graphic>
                </wp:inline>
              </w:drawing>
            </w:r>
          </w:p>
        </w:tc>
        <w:tc>
          <w:tcPr>
            <w:tcW w:w="5130" w:type="dxa"/>
          </w:tcPr>
          <w:p w14:paraId="127F3163" w14:textId="7B0E8454" w:rsidR="000514AB" w:rsidRPr="000514AB" w:rsidRDefault="00CA104C" w:rsidP="00296418">
            <w:r>
              <w:t>The p-value is greater then .05 and the boxplot looks the same at 1</w:t>
            </w:r>
            <w:r w:rsidRPr="00CA104C">
              <w:rPr>
                <w:vertAlign w:val="superscript"/>
              </w:rPr>
              <w:t>st</w:t>
            </w:r>
            <w:r>
              <w:t xml:space="preserve"> but the </w:t>
            </w:r>
            <w:r w:rsidR="00C31951">
              <w:t>median is not in the same location. I think its important to point this out because it might affect the CART model.</w:t>
            </w:r>
          </w:p>
        </w:tc>
      </w:tr>
    </w:tbl>
    <w:p w14:paraId="1B92B127" w14:textId="77777777" w:rsidR="007C7F39" w:rsidRPr="00296418" w:rsidRDefault="007C7F39" w:rsidP="00296418"/>
    <w:p w14:paraId="5C330B6E" w14:textId="77777777" w:rsidR="00D440B5" w:rsidRPr="00D440B5" w:rsidRDefault="00D440B5" w:rsidP="00D440B5"/>
    <w:p w14:paraId="6F55875F" w14:textId="044B3196" w:rsidR="00EA6951" w:rsidRDefault="00C31951" w:rsidP="00C31951">
      <w:pPr>
        <w:pStyle w:val="Heading2"/>
      </w:pPr>
      <w:r>
        <w:t xml:space="preserve">Baseline for Model </w:t>
      </w:r>
    </w:p>
    <w:p w14:paraId="04531908" w14:textId="1F3AECFE" w:rsidR="00EA6951" w:rsidRDefault="00C66247" w:rsidP="000A2A1D">
      <w:r w:rsidRPr="00C66247">
        <w:t>To establish a bas</w:t>
      </w:r>
      <w:r>
        <w:t>e</w:t>
      </w:r>
      <w:r w:rsidRPr="00C66247">
        <w:t xml:space="preserve">line for this data I concluded that about </w:t>
      </w:r>
      <w:r w:rsidR="000A2A1D">
        <w:t>56</w:t>
      </w:r>
      <w:r w:rsidR="000A2A1D" w:rsidRPr="00C66247">
        <w:t xml:space="preserve">% </w:t>
      </w:r>
      <w:r w:rsidR="000A2A1D">
        <w:t xml:space="preserve">of the average price of 1 GB between $1-$4 </w:t>
      </w:r>
      <w:r w:rsidRPr="00C66247">
        <w:t>. This is because based o</w:t>
      </w:r>
      <w:r w:rsidR="000A2A1D">
        <w:t>n the figure below…</w:t>
      </w:r>
    </w:p>
    <w:p w14:paraId="4A23E13E" w14:textId="77777777" w:rsidR="000A2A1D" w:rsidRDefault="000A2A1D" w:rsidP="000A2A1D">
      <w:pPr>
        <w:keepNext/>
        <w:spacing w:after="0"/>
        <w:jc w:val="center"/>
      </w:pPr>
      <w:r>
        <w:rPr>
          <w:noProof/>
        </w:rPr>
        <w:drawing>
          <wp:inline distT="0" distB="0" distL="0" distR="0" wp14:anchorId="455E6C2A" wp14:editId="4B0F88CD">
            <wp:extent cx="2498756" cy="293971"/>
            <wp:effectExtent l="12700" t="12700" r="3175" b="1143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4">
                      <a:extLst>
                        <a:ext uri="{BEBA8EAE-BF5A-486C-A8C5-ECC9F3942E4B}">
                          <a14:imgProps xmlns:a14="http://schemas.microsoft.com/office/drawing/2010/main">
                            <a14:imgLayer r:embed="rId45">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2604185" cy="306374"/>
                    </a:xfrm>
                    <a:prstGeom prst="rect">
                      <a:avLst/>
                    </a:prstGeom>
                    <a:ln>
                      <a:solidFill>
                        <a:schemeClr val="accent3"/>
                      </a:solidFill>
                    </a:ln>
                  </pic:spPr>
                </pic:pic>
              </a:graphicData>
            </a:graphic>
          </wp:inline>
        </w:drawing>
      </w:r>
    </w:p>
    <w:p w14:paraId="69A7A571" w14:textId="6381545B" w:rsidR="000514AB" w:rsidRDefault="000A2A1D" w:rsidP="000A2A1D">
      <w:pPr>
        <w:pStyle w:val="Caption"/>
        <w:spacing w:after="0"/>
        <w:ind w:left="360"/>
        <w:jc w:val="center"/>
      </w:pPr>
      <w:r>
        <w:t xml:space="preserve">Figure </w:t>
      </w:r>
      <w:fldSimple w:instr=" STYLEREF 1 \s ">
        <w:r w:rsidR="00F11043">
          <w:rPr>
            <w:noProof/>
          </w:rPr>
          <w:t>0</w:t>
        </w:r>
      </w:fldSimple>
      <w:r w:rsidR="00256208">
        <w:noBreakHyphen/>
      </w:r>
      <w:fldSimple w:instr=" SEQ Figure \* ARABIC \s 1 ">
        <w:r w:rsidR="00F11043">
          <w:rPr>
            <w:noProof/>
          </w:rPr>
          <w:t>1</w:t>
        </w:r>
      </w:fldSimple>
      <w:r>
        <w:t xml:space="preserve"> Training data on Target Variable</w:t>
      </w:r>
    </w:p>
    <w:p w14:paraId="7F364ED0" w14:textId="16C477E3" w:rsidR="00C6554A" w:rsidRDefault="000514AB" w:rsidP="000514AB">
      <w:pPr>
        <w:pStyle w:val="Heading1"/>
      </w:pPr>
      <w:r>
        <w:t xml:space="preserve">Stage </w:t>
      </w:r>
      <w:r w:rsidR="004E377E">
        <w:t>5/6</w:t>
      </w:r>
    </w:p>
    <w:p w14:paraId="0A37F5B7" w14:textId="77777777" w:rsidR="000A2A1D" w:rsidRPr="000A2A1D" w:rsidRDefault="000A2A1D" w:rsidP="000A2A1D"/>
    <w:p w14:paraId="3C2E9149" w14:textId="77777777" w:rsidR="002A3560" w:rsidRDefault="004E377E" w:rsidP="002A3560">
      <w:pPr>
        <w:keepNext/>
      </w:pPr>
      <w:r w:rsidRPr="004E377E">
        <w:rPr>
          <w:noProof/>
        </w:rPr>
        <w:lastRenderedPageBreak/>
        <w:drawing>
          <wp:inline distT="0" distB="0" distL="0" distR="0" wp14:anchorId="1E43980B" wp14:editId="5E9FBD1A">
            <wp:extent cx="5728088" cy="3693814"/>
            <wp:effectExtent l="12700" t="12700" r="12700" b="14605"/>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46"/>
                    <a:stretch>
                      <a:fillRect/>
                    </a:stretch>
                  </pic:blipFill>
                  <pic:spPr>
                    <a:xfrm>
                      <a:off x="0" y="0"/>
                      <a:ext cx="5738938" cy="3700811"/>
                    </a:xfrm>
                    <a:prstGeom prst="rect">
                      <a:avLst/>
                    </a:prstGeom>
                    <a:ln>
                      <a:solidFill>
                        <a:schemeClr val="accent2"/>
                      </a:solidFill>
                    </a:ln>
                  </pic:spPr>
                </pic:pic>
              </a:graphicData>
            </a:graphic>
          </wp:inline>
        </w:drawing>
      </w:r>
    </w:p>
    <w:p w14:paraId="3158AA67" w14:textId="22D7C5FA" w:rsidR="002C74C0" w:rsidRDefault="002A3560" w:rsidP="002A3560">
      <w:pPr>
        <w:pStyle w:val="Caption"/>
        <w:jc w:val="center"/>
      </w:pPr>
      <w:r>
        <w:t xml:space="preserve">Figure </w:t>
      </w:r>
      <w:fldSimple w:instr=" STYLEREF 1 \s ">
        <w:r w:rsidR="00F11043">
          <w:rPr>
            <w:noProof/>
          </w:rPr>
          <w:t>0</w:t>
        </w:r>
      </w:fldSimple>
      <w:r w:rsidR="00256208">
        <w:noBreakHyphen/>
      </w:r>
      <w:fldSimple w:instr=" SEQ Figure \* ARABIC \s 1 ">
        <w:r w:rsidR="00F11043">
          <w:rPr>
            <w:noProof/>
          </w:rPr>
          <w:t>1</w:t>
        </w:r>
      </w:fldSimple>
      <w:r>
        <w:t xml:space="preserve"> CART MODEL of DATA</w:t>
      </w:r>
    </w:p>
    <w:p w14:paraId="39B7A5FF" w14:textId="1B0A68BB" w:rsidR="00256208" w:rsidRDefault="006B1BBB" w:rsidP="00256208">
      <w:pPr>
        <w:keepNext/>
        <w:jc w:val="center"/>
      </w:pPr>
      <w:r>
        <w:rPr>
          <w:noProof/>
        </w:rPr>
        <mc:AlternateContent>
          <mc:Choice Requires="wpi">
            <w:drawing>
              <wp:anchor distT="0" distB="0" distL="114300" distR="114300" simplePos="0" relativeHeight="251661312" behindDoc="0" locked="0" layoutInCell="1" allowOverlap="1" wp14:anchorId="79609689" wp14:editId="52274ED0">
                <wp:simplePos x="0" y="0"/>
                <wp:positionH relativeFrom="column">
                  <wp:posOffset>3230993</wp:posOffset>
                </wp:positionH>
                <wp:positionV relativeFrom="paragraph">
                  <wp:posOffset>460019</wp:posOffset>
                </wp:positionV>
                <wp:extent cx="145080" cy="360"/>
                <wp:effectExtent l="50800" t="63500" r="45720" b="63500"/>
                <wp:wrapNone/>
                <wp:docPr id="39" name="Ink 39"/>
                <wp:cNvGraphicFramePr/>
                <a:graphic xmlns:a="http://schemas.openxmlformats.org/drawingml/2006/main">
                  <a:graphicData uri="http://schemas.microsoft.com/office/word/2010/wordprocessingInk">
                    <w14:contentPart bwMode="auto" r:id="rId47">
                      <w14:nvContentPartPr>
                        <w14:cNvContentPartPr/>
                      </w14:nvContentPartPr>
                      <w14:xfrm>
                        <a:off x="0" y="0"/>
                        <a:ext cx="145080" cy="360"/>
                      </w14:xfrm>
                    </w14:contentPart>
                  </a:graphicData>
                </a:graphic>
              </wp:anchor>
            </w:drawing>
          </mc:Choice>
          <mc:Fallback>
            <w:pict>
              <v:shapetype w14:anchorId="73C0DD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253pt;margin-top:33.35pt;width:14.25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">
                <v:imagedata r:id="rId48" o:title=""/>
              </v:shape>
            </w:pict>
          </mc:Fallback>
        </mc:AlternateContent>
      </w:r>
      <w:r>
        <w:rPr>
          <w:noProof/>
        </w:rPr>
        <mc:AlternateContent>
          <mc:Choice Requires="wpi">
            <w:drawing>
              <wp:anchor distT="0" distB="0" distL="114300" distR="114300" simplePos="0" relativeHeight="251660288" behindDoc="0" locked="0" layoutInCell="1" allowOverlap="1" wp14:anchorId="7A4C644B" wp14:editId="51C523D5">
                <wp:simplePos x="0" y="0"/>
                <wp:positionH relativeFrom="column">
                  <wp:posOffset>2650673</wp:posOffset>
                </wp:positionH>
                <wp:positionV relativeFrom="paragraph">
                  <wp:posOffset>330059</wp:posOffset>
                </wp:positionV>
                <wp:extent cx="203040" cy="360"/>
                <wp:effectExtent l="50800" t="63500" r="51435" b="63500"/>
                <wp:wrapNone/>
                <wp:docPr id="38" name="Ink 38"/>
                <wp:cNvGraphicFramePr/>
                <a:graphic xmlns:a="http://schemas.openxmlformats.org/drawingml/2006/main">
                  <a:graphicData uri="http://schemas.microsoft.com/office/word/2010/wordprocessingInk">
                    <w14:contentPart bwMode="auto" r:id="rId49">
                      <w14:nvContentPartPr>
                        <w14:cNvContentPartPr/>
                      </w14:nvContentPartPr>
                      <w14:xfrm>
                        <a:off x="0" y="0"/>
                        <a:ext cx="203040" cy="360"/>
                      </w14:xfrm>
                    </w14:contentPart>
                  </a:graphicData>
                </a:graphic>
              </wp:anchor>
            </w:drawing>
          </mc:Choice>
          <mc:Fallback>
            <w:pict>
              <v:shape w14:anchorId="77548A67" id="Ink 38" o:spid="_x0000_s1026" type="#_x0000_t75" style="position:absolute;margin-left:207.3pt;margin-top:23.2pt;width:18.8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">
                <v:imagedata r:id="rId50" o:title=""/>
              </v:shape>
            </w:pict>
          </mc:Fallback>
        </mc:AlternateContent>
      </w:r>
      <w:r>
        <w:rPr>
          <w:noProof/>
        </w:rPr>
        <mc:AlternateContent>
          <mc:Choice Requires="wpi">
            <w:drawing>
              <wp:anchor distT="0" distB="0" distL="114300" distR="114300" simplePos="0" relativeHeight="251659264" behindDoc="0" locked="0" layoutInCell="1" allowOverlap="1" wp14:anchorId="0BF39AFD" wp14:editId="12FC72A1">
                <wp:simplePos x="0" y="0"/>
                <wp:positionH relativeFrom="column">
                  <wp:posOffset>2073953</wp:posOffset>
                </wp:positionH>
                <wp:positionV relativeFrom="paragraph">
                  <wp:posOffset>196139</wp:posOffset>
                </wp:positionV>
                <wp:extent cx="230040" cy="5400"/>
                <wp:effectExtent l="50800" t="63500" r="49530" b="71120"/>
                <wp:wrapNone/>
                <wp:docPr id="37" name="Ink 37"/>
                <wp:cNvGraphicFramePr/>
                <a:graphic xmlns:a="http://schemas.openxmlformats.org/drawingml/2006/main">
                  <a:graphicData uri="http://schemas.microsoft.com/office/word/2010/wordprocessingInk">
                    <w14:contentPart bwMode="auto" r:id="rId51">
                      <w14:nvContentPartPr>
                        <w14:cNvContentPartPr/>
                      </w14:nvContentPartPr>
                      <w14:xfrm>
                        <a:off x="0" y="0"/>
                        <a:ext cx="230040" cy="5400"/>
                      </w14:xfrm>
                    </w14:contentPart>
                  </a:graphicData>
                </a:graphic>
              </wp:anchor>
            </w:drawing>
          </mc:Choice>
          <mc:Fallback>
            <w:pict>
              <v:shape w14:anchorId="0FCF4682" id="Ink 37" o:spid="_x0000_s1026" type="#_x0000_t75" style="position:absolute;margin-left:161.9pt;margin-top:12.6pt;width:20.9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">
                <v:imagedata r:id="rId52" o:title=""/>
              </v:shape>
            </w:pict>
          </mc:Fallback>
        </mc:AlternateContent>
      </w:r>
      <w:r>
        <w:rPr>
          <w:noProof/>
        </w:rPr>
        <w:drawing>
          <wp:inline distT="0" distB="0" distL="0" distR="0" wp14:anchorId="3BE72419" wp14:editId="1AA51B28">
            <wp:extent cx="3060072" cy="677159"/>
            <wp:effectExtent l="12700" t="12700" r="13335" b="889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53">
                      <a:extLst>
                        <a:ext uri="{BEBA8EAE-BF5A-486C-A8C5-ECC9F3942E4B}">
                          <a14:imgProps xmlns:a14="http://schemas.microsoft.com/office/drawing/2010/main">
                            <a14:imgLayer r:embed="rId54">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130947" cy="692843"/>
                    </a:xfrm>
                    <a:prstGeom prst="rect">
                      <a:avLst/>
                    </a:prstGeom>
                    <a:ln>
                      <a:solidFill>
                        <a:schemeClr val="accent2"/>
                      </a:solidFill>
                    </a:ln>
                  </pic:spPr>
                </pic:pic>
              </a:graphicData>
            </a:graphic>
          </wp:inline>
        </w:drawing>
      </w:r>
    </w:p>
    <w:p w14:paraId="36EACB00" w14:textId="734492CB" w:rsidR="002A3560" w:rsidRPr="002A3560" w:rsidRDefault="00256208" w:rsidP="00256208">
      <w:pPr>
        <w:pStyle w:val="Caption"/>
        <w:jc w:val="center"/>
      </w:pPr>
      <w:r>
        <w:t xml:space="preserve">Figure </w:t>
      </w:r>
      <w:fldSimple w:instr=" STYLEREF 1 \s ">
        <w:r w:rsidR="00F11043">
          <w:rPr>
            <w:noProof/>
          </w:rPr>
          <w:t>0</w:t>
        </w:r>
      </w:fldSimple>
      <w:r>
        <w:noBreakHyphen/>
      </w:r>
      <w:fldSimple w:instr=" SEQ Figure \* ARABIC \s 1 ">
        <w:r w:rsidR="00F11043">
          <w:rPr>
            <w:noProof/>
          </w:rPr>
          <w:t>2</w:t>
        </w:r>
      </w:fldSimple>
      <w:r>
        <w:t xml:space="preserve"> Predictor using training Data</w:t>
      </w:r>
    </w:p>
    <w:p w14:paraId="73FD73C5" w14:textId="6AB0C296" w:rsidR="0098078B" w:rsidRPr="0098078B" w:rsidRDefault="00256208" w:rsidP="0098078B">
      <w:r>
        <w:t xml:space="preserve">This was the table that was created </w:t>
      </w:r>
      <w:r w:rsidR="00F746BF">
        <w:t xml:space="preserve">but I noticed for accuracy that we only worked with two variables when dealing with calculating so I combine the tables but then I realized that if I was to do that my CART model would not work because I divide the data by 3 because it was so skewed in the beginning. </w:t>
      </w:r>
      <w:r w:rsidR="006B1BBB">
        <w:t>So I used the highlighted section to work on my accuracy. Which was 21+71+4/155 = 92% Which means that my CART model is working very well because my baseline was only 56%. For sensitivity I got 71/16+7</w:t>
      </w:r>
      <w:r w:rsidR="0098078B">
        <w:t>1+1= 72%. Finally for s</w:t>
      </w:r>
      <w:r w:rsidR="0098078B" w:rsidRPr="0098078B">
        <w:t xml:space="preserve">pecificity </w:t>
      </w:r>
      <w:r w:rsidR="0098078B">
        <w:t xml:space="preserve"> 16/21+16 = 43%</w:t>
      </w:r>
    </w:p>
    <w:p w14:paraId="4D6CE625" w14:textId="0EF2B353" w:rsidR="00391657" w:rsidRDefault="00391657">
      <w:pPr>
        <w:spacing w:after="200" w:line="276" w:lineRule="auto"/>
      </w:pPr>
      <w:r>
        <w:br w:type="page"/>
      </w:r>
    </w:p>
    <w:p w14:paraId="0FD625E9" w14:textId="3BE07FF5" w:rsidR="006B1BBB" w:rsidRDefault="00391657" w:rsidP="00391657">
      <w:pPr>
        <w:pStyle w:val="Heading3"/>
      </w:pPr>
      <w:r>
        <w:lastRenderedPageBreak/>
        <w:t>Appendix of RCode</w:t>
      </w:r>
    </w:p>
    <w:p w14:paraId="3ED10027" w14:textId="77777777" w:rsidR="00391657" w:rsidRPr="00391657" w:rsidRDefault="00391657" w:rsidP="00391657">
      <w:pPr>
        <w:rPr>
          <w:sz w:val="16"/>
          <w:szCs w:val="16"/>
        </w:rPr>
      </w:pPr>
      <w:r w:rsidRPr="00391657">
        <w:rPr>
          <w:sz w:val="16"/>
          <w:szCs w:val="16"/>
        </w:rPr>
        <w:t>sum(is.na(newdata))</w:t>
      </w:r>
    </w:p>
    <w:p w14:paraId="72FFB899" w14:textId="77777777" w:rsidR="00391657" w:rsidRPr="00391657" w:rsidRDefault="00391657" w:rsidP="00391657">
      <w:pPr>
        <w:rPr>
          <w:sz w:val="16"/>
          <w:szCs w:val="16"/>
        </w:rPr>
      </w:pPr>
      <w:r w:rsidRPr="00391657">
        <w:rPr>
          <w:sz w:val="16"/>
          <w:szCs w:val="16"/>
        </w:rPr>
        <w:t>#DATA PREP</w:t>
      </w:r>
    </w:p>
    <w:p w14:paraId="5759BD04" w14:textId="77777777" w:rsidR="00391657" w:rsidRPr="00391657" w:rsidRDefault="00391657" w:rsidP="00391657">
      <w:pPr>
        <w:rPr>
          <w:sz w:val="16"/>
          <w:szCs w:val="16"/>
        </w:rPr>
      </w:pPr>
      <w:r w:rsidRPr="00391657">
        <w:rPr>
          <w:sz w:val="16"/>
          <w:szCs w:val="16"/>
        </w:rPr>
        <w:t>newdata &lt;- na.omit(newdata)</w:t>
      </w:r>
    </w:p>
    <w:p w14:paraId="28B530F9" w14:textId="77777777" w:rsidR="00391657" w:rsidRPr="00391657" w:rsidRDefault="00391657" w:rsidP="00391657">
      <w:pPr>
        <w:rPr>
          <w:sz w:val="16"/>
          <w:szCs w:val="16"/>
        </w:rPr>
      </w:pPr>
      <w:r w:rsidRPr="00391657">
        <w:rPr>
          <w:sz w:val="16"/>
          <w:szCs w:val="16"/>
        </w:rPr>
        <w:t>summary(newdata)</w:t>
      </w:r>
    </w:p>
    <w:p w14:paraId="4A249739" w14:textId="77777777" w:rsidR="00391657" w:rsidRPr="00391657" w:rsidRDefault="00391657" w:rsidP="00391657">
      <w:pPr>
        <w:rPr>
          <w:sz w:val="16"/>
          <w:szCs w:val="16"/>
        </w:rPr>
      </w:pPr>
      <w:r w:rsidRPr="00391657">
        <w:rPr>
          <w:sz w:val="16"/>
          <w:szCs w:val="16"/>
        </w:rPr>
        <w:t>average_price &lt;- as.numeric(as.character(newdata$Average.price.of.1GB..USD.))</w:t>
      </w:r>
    </w:p>
    <w:p w14:paraId="78CA4C95" w14:textId="77777777" w:rsidR="00391657" w:rsidRPr="00391657" w:rsidRDefault="00391657" w:rsidP="00391657">
      <w:pPr>
        <w:rPr>
          <w:sz w:val="16"/>
          <w:szCs w:val="16"/>
        </w:rPr>
      </w:pPr>
      <w:r w:rsidRPr="00391657">
        <w:rPr>
          <w:sz w:val="16"/>
          <w:szCs w:val="16"/>
        </w:rPr>
        <w:t>summary(average_price)</w:t>
      </w:r>
    </w:p>
    <w:p w14:paraId="03E8D908" w14:textId="77777777" w:rsidR="00391657" w:rsidRPr="00391657" w:rsidRDefault="00391657" w:rsidP="00391657">
      <w:pPr>
        <w:rPr>
          <w:sz w:val="16"/>
          <w:szCs w:val="16"/>
        </w:rPr>
      </w:pPr>
      <w:r w:rsidRPr="00391657">
        <w:rPr>
          <w:sz w:val="16"/>
          <w:szCs w:val="16"/>
        </w:rPr>
        <w:t>average_price &lt;- cut(x = average_price , breaks = c(0, 1, 5, 15, 50),</w:t>
      </w:r>
    </w:p>
    <w:p w14:paraId="16DAC6C6" w14:textId="77777777" w:rsidR="00391657" w:rsidRPr="00391657" w:rsidRDefault="00391657" w:rsidP="00391657">
      <w:pPr>
        <w:rPr>
          <w:sz w:val="16"/>
          <w:szCs w:val="16"/>
        </w:rPr>
      </w:pPr>
      <w:r w:rsidRPr="00391657">
        <w:rPr>
          <w:sz w:val="16"/>
          <w:szCs w:val="16"/>
        </w:rPr>
        <w:t xml:space="preserve">                      right =FALSE, labels= c("Under $1","$1 to $4","$5 to $15","Over $15"))</w:t>
      </w:r>
    </w:p>
    <w:p w14:paraId="62085C9D" w14:textId="77777777" w:rsidR="00391657" w:rsidRPr="00391657" w:rsidRDefault="00391657" w:rsidP="00391657">
      <w:pPr>
        <w:rPr>
          <w:sz w:val="16"/>
          <w:szCs w:val="16"/>
        </w:rPr>
      </w:pPr>
      <w:r w:rsidRPr="00391657">
        <w:rPr>
          <w:sz w:val="16"/>
          <w:szCs w:val="16"/>
        </w:rPr>
        <w:t>#predictors</w:t>
      </w:r>
    </w:p>
    <w:p w14:paraId="75D5E632" w14:textId="77777777" w:rsidR="00391657" w:rsidRPr="00391657" w:rsidRDefault="00391657" w:rsidP="00391657">
      <w:pPr>
        <w:rPr>
          <w:sz w:val="16"/>
          <w:szCs w:val="16"/>
        </w:rPr>
      </w:pPr>
      <w:r w:rsidRPr="00391657">
        <w:rPr>
          <w:sz w:val="16"/>
          <w:szCs w:val="16"/>
        </w:rPr>
        <w:t>range(newdata$Internet.users)</w:t>
      </w:r>
    </w:p>
    <w:p w14:paraId="29ED1356" w14:textId="77777777" w:rsidR="00391657" w:rsidRPr="00391657" w:rsidRDefault="00391657" w:rsidP="00391657">
      <w:pPr>
        <w:rPr>
          <w:sz w:val="16"/>
          <w:szCs w:val="16"/>
        </w:rPr>
      </w:pPr>
      <w:r w:rsidRPr="00391657">
        <w:rPr>
          <w:sz w:val="16"/>
          <w:szCs w:val="16"/>
        </w:rPr>
        <w:t>users &lt;- cut(x= newdata$Internet.users, breaks = c(0, 10000, 100000, 1000000, 2000000000),</w:t>
      </w:r>
    </w:p>
    <w:p w14:paraId="070B97CC" w14:textId="77777777" w:rsidR="00391657" w:rsidRPr="00391657" w:rsidRDefault="00391657" w:rsidP="00391657">
      <w:pPr>
        <w:rPr>
          <w:sz w:val="16"/>
          <w:szCs w:val="16"/>
        </w:rPr>
      </w:pPr>
      <w:r w:rsidRPr="00391657">
        <w:rPr>
          <w:sz w:val="16"/>
          <w:szCs w:val="16"/>
        </w:rPr>
        <w:t xml:space="preserve">             right = FALSE)</w:t>
      </w:r>
    </w:p>
    <w:p w14:paraId="62CB2082" w14:textId="77777777" w:rsidR="00391657" w:rsidRPr="00391657" w:rsidRDefault="00391657" w:rsidP="00391657">
      <w:pPr>
        <w:rPr>
          <w:sz w:val="16"/>
          <w:szCs w:val="16"/>
        </w:rPr>
      </w:pPr>
      <w:r w:rsidRPr="00391657">
        <w:rPr>
          <w:sz w:val="16"/>
          <w:szCs w:val="16"/>
        </w:rPr>
        <w:t>summary(newdata$Internet.users)</w:t>
      </w:r>
    </w:p>
    <w:p w14:paraId="25AB0C4C" w14:textId="77777777" w:rsidR="00391657" w:rsidRPr="00391657" w:rsidRDefault="00391657" w:rsidP="00391657">
      <w:pPr>
        <w:rPr>
          <w:sz w:val="16"/>
          <w:szCs w:val="16"/>
        </w:rPr>
      </w:pPr>
      <w:r w:rsidRPr="00391657">
        <w:rPr>
          <w:sz w:val="16"/>
          <w:szCs w:val="16"/>
        </w:rPr>
        <w:t>table(users)</w:t>
      </w:r>
    </w:p>
    <w:p w14:paraId="2E0376C2" w14:textId="77777777" w:rsidR="00391657" w:rsidRPr="00391657" w:rsidRDefault="00391657" w:rsidP="00391657">
      <w:pPr>
        <w:rPr>
          <w:sz w:val="16"/>
          <w:szCs w:val="16"/>
        </w:rPr>
      </w:pPr>
      <w:r w:rsidRPr="00391657">
        <w:rPr>
          <w:sz w:val="16"/>
          <w:szCs w:val="16"/>
        </w:rPr>
        <w:t>summary(newdata$Most.expensive.1GB..USD.)</w:t>
      </w:r>
    </w:p>
    <w:p w14:paraId="55EFBE53" w14:textId="77777777" w:rsidR="00391657" w:rsidRPr="00391657" w:rsidRDefault="00391657" w:rsidP="00391657">
      <w:pPr>
        <w:rPr>
          <w:sz w:val="16"/>
          <w:szCs w:val="16"/>
        </w:rPr>
      </w:pPr>
      <w:r w:rsidRPr="00391657">
        <w:rPr>
          <w:sz w:val="16"/>
          <w:szCs w:val="16"/>
        </w:rPr>
        <w:t>most &lt;- cut(x= newdata$Most.expensive.1GB..USD., breaks = c(0, 30,100, 800),</w:t>
      </w:r>
    </w:p>
    <w:p w14:paraId="69656BCA" w14:textId="77777777" w:rsidR="00391657" w:rsidRPr="00391657" w:rsidRDefault="00391657" w:rsidP="00391657">
      <w:pPr>
        <w:rPr>
          <w:sz w:val="16"/>
          <w:szCs w:val="16"/>
        </w:rPr>
      </w:pPr>
      <w:r w:rsidRPr="00391657">
        <w:rPr>
          <w:sz w:val="16"/>
          <w:szCs w:val="16"/>
        </w:rPr>
        <w:t xml:space="preserve">            right = FALSE, labels =c("Under 30", "30 to 100", "Over 100"))</w:t>
      </w:r>
    </w:p>
    <w:p w14:paraId="72E504F6" w14:textId="77777777" w:rsidR="00391657" w:rsidRPr="00391657" w:rsidRDefault="00391657" w:rsidP="00391657">
      <w:pPr>
        <w:rPr>
          <w:sz w:val="16"/>
          <w:szCs w:val="16"/>
        </w:rPr>
      </w:pPr>
      <w:r w:rsidRPr="00391657">
        <w:rPr>
          <w:sz w:val="16"/>
          <w:szCs w:val="16"/>
        </w:rPr>
        <w:t>table(most)</w:t>
      </w:r>
    </w:p>
    <w:p w14:paraId="56FC56BD" w14:textId="77777777" w:rsidR="00391657" w:rsidRPr="00391657" w:rsidRDefault="00391657" w:rsidP="00391657">
      <w:pPr>
        <w:rPr>
          <w:sz w:val="16"/>
          <w:szCs w:val="16"/>
        </w:rPr>
      </w:pPr>
      <w:r w:rsidRPr="00391657">
        <w:rPr>
          <w:sz w:val="16"/>
          <w:szCs w:val="16"/>
        </w:rPr>
        <w:t>summary(newdata$NO..OF.Internet.Plans)</w:t>
      </w:r>
    </w:p>
    <w:p w14:paraId="299876CA" w14:textId="77777777" w:rsidR="00391657" w:rsidRPr="00391657" w:rsidRDefault="00391657" w:rsidP="00391657">
      <w:pPr>
        <w:rPr>
          <w:sz w:val="16"/>
          <w:szCs w:val="16"/>
        </w:rPr>
      </w:pPr>
      <w:r w:rsidRPr="00391657">
        <w:rPr>
          <w:sz w:val="16"/>
          <w:szCs w:val="16"/>
        </w:rPr>
        <w:t>amount &lt;- cut(x= newdata$NO..OF.Internet.Plans, breaks =c(0, 15,30 , 61),</w:t>
      </w:r>
    </w:p>
    <w:p w14:paraId="5911ECF6" w14:textId="77777777" w:rsidR="00391657" w:rsidRPr="00391657" w:rsidRDefault="00391657" w:rsidP="00391657">
      <w:pPr>
        <w:rPr>
          <w:sz w:val="16"/>
          <w:szCs w:val="16"/>
        </w:rPr>
      </w:pPr>
      <w:r w:rsidRPr="00391657">
        <w:rPr>
          <w:sz w:val="16"/>
          <w:szCs w:val="16"/>
        </w:rPr>
        <w:t xml:space="preserve">              right = FALSE, labels= c("Under #15 ", "#15 to 30", "Over #30"))</w:t>
      </w:r>
    </w:p>
    <w:p w14:paraId="1FBC8172" w14:textId="77777777" w:rsidR="00391657" w:rsidRPr="00391657" w:rsidRDefault="00391657" w:rsidP="00391657">
      <w:pPr>
        <w:rPr>
          <w:sz w:val="16"/>
          <w:szCs w:val="16"/>
        </w:rPr>
      </w:pPr>
      <w:r w:rsidRPr="00391657">
        <w:rPr>
          <w:sz w:val="16"/>
          <w:szCs w:val="16"/>
        </w:rPr>
        <w:t>table(amount)</w:t>
      </w:r>
    </w:p>
    <w:p w14:paraId="1DBEB15B" w14:textId="77777777" w:rsidR="00391657" w:rsidRPr="00391657" w:rsidRDefault="00391657" w:rsidP="00391657">
      <w:pPr>
        <w:rPr>
          <w:sz w:val="16"/>
          <w:szCs w:val="16"/>
        </w:rPr>
      </w:pPr>
      <w:r w:rsidRPr="00391657">
        <w:rPr>
          <w:sz w:val="16"/>
          <w:szCs w:val="16"/>
        </w:rPr>
        <w:t>summary(newdata$Cheapest.1GB.for.30.days..USD.)</w:t>
      </w:r>
    </w:p>
    <w:p w14:paraId="37A6B9B7" w14:textId="77777777" w:rsidR="00391657" w:rsidRPr="00391657" w:rsidRDefault="00391657" w:rsidP="00391657">
      <w:pPr>
        <w:rPr>
          <w:sz w:val="16"/>
          <w:szCs w:val="16"/>
        </w:rPr>
      </w:pPr>
      <w:r w:rsidRPr="00391657">
        <w:rPr>
          <w:sz w:val="16"/>
          <w:szCs w:val="16"/>
        </w:rPr>
        <w:t>least &lt;- cut(x= newdata$Cheapest.1GB.for.30.days..USD., breaks = c(0,1,5,15,50),</w:t>
      </w:r>
    </w:p>
    <w:p w14:paraId="122F6A2A" w14:textId="77777777" w:rsidR="00391657" w:rsidRPr="00391657" w:rsidRDefault="00391657" w:rsidP="00391657">
      <w:pPr>
        <w:rPr>
          <w:sz w:val="16"/>
          <w:szCs w:val="16"/>
        </w:rPr>
      </w:pPr>
      <w:r w:rsidRPr="00391657">
        <w:rPr>
          <w:sz w:val="16"/>
          <w:szCs w:val="16"/>
        </w:rPr>
        <w:t xml:space="preserve">             right = FALSE, labels= c("Under 1","1 to 4","5 to 15","Over 15"))</w:t>
      </w:r>
    </w:p>
    <w:p w14:paraId="40088814" w14:textId="77777777" w:rsidR="00391657" w:rsidRPr="00391657" w:rsidRDefault="00391657" w:rsidP="00391657">
      <w:pPr>
        <w:rPr>
          <w:sz w:val="16"/>
          <w:szCs w:val="16"/>
        </w:rPr>
      </w:pPr>
      <w:r w:rsidRPr="00391657">
        <w:rPr>
          <w:sz w:val="16"/>
          <w:szCs w:val="16"/>
        </w:rPr>
        <w:t>table(least)</w:t>
      </w:r>
    </w:p>
    <w:p w14:paraId="2259314C" w14:textId="77777777" w:rsidR="00391657" w:rsidRPr="00391657" w:rsidRDefault="00391657" w:rsidP="00391657">
      <w:pPr>
        <w:rPr>
          <w:sz w:val="16"/>
          <w:szCs w:val="16"/>
        </w:rPr>
      </w:pPr>
    </w:p>
    <w:p w14:paraId="52C4F5C4" w14:textId="77777777" w:rsidR="00391657" w:rsidRPr="00391657" w:rsidRDefault="00391657" w:rsidP="00391657">
      <w:pPr>
        <w:rPr>
          <w:sz w:val="16"/>
          <w:szCs w:val="16"/>
        </w:rPr>
      </w:pPr>
      <w:r w:rsidRPr="00391657">
        <w:rPr>
          <w:sz w:val="16"/>
          <w:szCs w:val="16"/>
        </w:rPr>
        <w:t>#Amount of Plans in Each Country</w:t>
      </w:r>
    </w:p>
    <w:p w14:paraId="69155324" w14:textId="77777777" w:rsidR="00391657" w:rsidRPr="00391657" w:rsidRDefault="00391657" w:rsidP="00391657">
      <w:pPr>
        <w:rPr>
          <w:sz w:val="16"/>
          <w:szCs w:val="16"/>
        </w:rPr>
      </w:pPr>
      <w:r w:rsidRPr="00391657">
        <w:rPr>
          <w:sz w:val="16"/>
          <w:szCs w:val="16"/>
        </w:rPr>
        <w:t>summary(d$NO..OF.Internet.Plans)</w:t>
      </w:r>
    </w:p>
    <w:p w14:paraId="72237E57" w14:textId="77777777" w:rsidR="00391657" w:rsidRPr="00391657" w:rsidRDefault="00391657" w:rsidP="00391657">
      <w:pPr>
        <w:rPr>
          <w:sz w:val="16"/>
          <w:szCs w:val="16"/>
        </w:rPr>
      </w:pPr>
      <w:r w:rsidRPr="00391657">
        <w:rPr>
          <w:sz w:val="16"/>
          <w:szCs w:val="16"/>
        </w:rPr>
        <w:t>boxplot(newdata$NO..OF.Internet.Plans ~ average_price, horizontal = TRUE)</w:t>
      </w:r>
    </w:p>
    <w:p w14:paraId="56B2CFE2" w14:textId="77777777" w:rsidR="00391657" w:rsidRPr="00391657" w:rsidRDefault="00391657" w:rsidP="00391657">
      <w:pPr>
        <w:rPr>
          <w:sz w:val="16"/>
          <w:szCs w:val="16"/>
        </w:rPr>
      </w:pPr>
      <w:r w:rsidRPr="00391657">
        <w:rPr>
          <w:sz w:val="16"/>
          <w:szCs w:val="16"/>
        </w:rPr>
        <w:t>sd_mean.no &lt;- sd(newdata$NO..OF.Internet.Plans)</w:t>
      </w:r>
    </w:p>
    <w:p w14:paraId="24DDE9BE" w14:textId="77777777" w:rsidR="00391657" w:rsidRPr="00391657" w:rsidRDefault="00391657" w:rsidP="00391657">
      <w:pPr>
        <w:rPr>
          <w:sz w:val="16"/>
          <w:szCs w:val="16"/>
        </w:rPr>
      </w:pPr>
      <w:r w:rsidRPr="00391657">
        <w:rPr>
          <w:sz w:val="16"/>
          <w:szCs w:val="16"/>
        </w:rPr>
        <w:lastRenderedPageBreak/>
        <w:t>mean_no &lt;- mean(newdata$NO..OF.Internet.Plans)</w:t>
      </w:r>
    </w:p>
    <w:p w14:paraId="705CF34A" w14:textId="77777777" w:rsidR="00391657" w:rsidRPr="00391657" w:rsidRDefault="00391657" w:rsidP="00391657">
      <w:pPr>
        <w:rPr>
          <w:sz w:val="16"/>
          <w:szCs w:val="16"/>
        </w:rPr>
      </w:pPr>
      <w:r w:rsidRPr="00391657">
        <w:rPr>
          <w:sz w:val="16"/>
          <w:szCs w:val="16"/>
        </w:rPr>
        <w:t>z_score_no.of.int&lt;- (newdata$NO..OF.Internet.Plans - mean_no)/sd_mean.no</w:t>
      </w:r>
    </w:p>
    <w:p w14:paraId="38EE52D9" w14:textId="77777777" w:rsidR="00391657" w:rsidRPr="00391657" w:rsidRDefault="00391657" w:rsidP="00391657">
      <w:pPr>
        <w:rPr>
          <w:sz w:val="16"/>
          <w:szCs w:val="16"/>
        </w:rPr>
      </w:pPr>
      <w:r w:rsidRPr="00391657">
        <w:rPr>
          <w:sz w:val="16"/>
          <w:szCs w:val="16"/>
        </w:rPr>
        <w:t>summary(z_score_no.of.int)</w:t>
      </w:r>
    </w:p>
    <w:p w14:paraId="29ED1724" w14:textId="77777777" w:rsidR="00391657" w:rsidRPr="00391657" w:rsidRDefault="00391657" w:rsidP="00391657">
      <w:pPr>
        <w:rPr>
          <w:sz w:val="16"/>
          <w:szCs w:val="16"/>
        </w:rPr>
      </w:pPr>
      <w:r w:rsidRPr="00391657">
        <w:rPr>
          <w:sz w:val="16"/>
          <w:szCs w:val="16"/>
        </w:rPr>
        <w:t>library(ggplot2)</w:t>
      </w:r>
    </w:p>
    <w:p w14:paraId="079D7E6C" w14:textId="77777777" w:rsidR="00391657" w:rsidRPr="00391657" w:rsidRDefault="00391657" w:rsidP="00391657">
      <w:pPr>
        <w:rPr>
          <w:sz w:val="16"/>
          <w:szCs w:val="16"/>
        </w:rPr>
      </w:pPr>
    </w:p>
    <w:p w14:paraId="4007AD81" w14:textId="77777777" w:rsidR="00391657" w:rsidRPr="00391657" w:rsidRDefault="00391657" w:rsidP="00391657">
      <w:pPr>
        <w:rPr>
          <w:sz w:val="16"/>
          <w:szCs w:val="16"/>
        </w:rPr>
      </w:pPr>
      <w:r w:rsidRPr="00391657">
        <w:rPr>
          <w:sz w:val="16"/>
          <w:szCs w:val="16"/>
        </w:rPr>
        <w:t xml:space="preserve">ggplot(newdata, aes(newdata$NO..OF.Internet.Plans))+ </w:t>
      </w:r>
    </w:p>
    <w:p w14:paraId="01981784" w14:textId="77777777" w:rsidR="00391657" w:rsidRPr="00391657" w:rsidRDefault="00391657" w:rsidP="00391657">
      <w:pPr>
        <w:rPr>
          <w:sz w:val="16"/>
          <w:szCs w:val="16"/>
        </w:rPr>
      </w:pPr>
      <w:r w:rsidRPr="00391657">
        <w:rPr>
          <w:sz w:val="16"/>
          <w:szCs w:val="16"/>
        </w:rPr>
        <w:t xml:space="preserve">  geom_histogram(aes(fill = average_price),</w:t>
      </w:r>
    </w:p>
    <w:p w14:paraId="42CADAC6" w14:textId="77777777" w:rsidR="00391657" w:rsidRPr="00391657" w:rsidRDefault="00391657" w:rsidP="00391657">
      <w:pPr>
        <w:rPr>
          <w:sz w:val="16"/>
          <w:szCs w:val="16"/>
        </w:rPr>
      </w:pPr>
      <w:r w:rsidRPr="00391657">
        <w:rPr>
          <w:sz w:val="16"/>
          <w:szCs w:val="16"/>
        </w:rPr>
        <w:t xml:space="preserve">                 color = "black", position = "stack")</w:t>
      </w:r>
    </w:p>
    <w:p w14:paraId="7B37C421" w14:textId="77777777" w:rsidR="00391657" w:rsidRPr="00391657" w:rsidRDefault="00391657" w:rsidP="00391657">
      <w:pPr>
        <w:rPr>
          <w:sz w:val="16"/>
          <w:szCs w:val="16"/>
        </w:rPr>
      </w:pPr>
    </w:p>
    <w:p w14:paraId="256C285E" w14:textId="77777777" w:rsidR="00391657" w:rsidRPr="00391657" w:rsidRDefault="00391657" w:rsidP="00391657">
      <w:pPr>
        <w:rPr>
          <w:sz w:val="16"/>
          <w:szCs w:val="16"/>
        </w:rPr>
      </w:pPr>
      <w:r w:rsidRPr="00391657">
        <w:rPr>
          <w:sz w:val="16"/>
          <w:szCs w:val="16"/>
        </w:rPr>
        <w:t xml:space="preserve">ggplot(newdata, aes(newdata$NO..OF.Internet.Plans))+ </w:t>
      </w:r>
    </w:p>
    <w:p w14:paraId="415553B9" w14:textId="77777777" w:rsidR="00391657" w:rsidRPr="00391657" w:rsidRDefault="00391657" w:rsidP="00391657">
      <w:pPr>
        <w:rPr>
          <w:sz w:val="16"/>
          <w:szCs w:val="16"/>
        </w:rPr>
      </w:pPr>
      <w:r w:rsidRPr="00391657">
        <w:rPr>
          <w:sz w:val="16"/>
          <w:szCs w:val="16"/>
        </w:rPr>
        <w:t xml:space="preserve">  geom_histogram(aes(fill = average_price),</w:t>
      </w:r>
    </w:p>
    <w:p w14:paraId="0179B52E" w14:textId="77777777" w:rsidR="00391657" w:rsidRPr="00391657" w:rsidRDefault="00391657" w:rsidP="00391657">
      <w:pPr>
        <w:rPr>
          <w:sz w:val="16"/>
          <w:szCs w:val="16"/>
        </w:rPr>
      </w:pPr>
      <w:r w:rsidRPr="00391657">
        <w:rPr>
          <w:sz w:val="16"/>
          <w:szCs w:val="16"/>
        </w:rPr>
        <w:t xml:space="preserve">                 color = "black", position = "fill")</w:t>
      </w:r>
    </w:p>
    <w:p w14:paraId="35285870" w14:textId="77777777" w:rsidR="00391657" w:rsidRPr="00391657" w:rsidRDefault="00391657" w:rsidP="00391657">
      <w:pPr>
        <w:rPr>
          <w:sz w:val="16"/>
          <w:szCs w:val="16"/>
        </w:rPr>
      </w:pPr>
    </w:p>
    <w:p w14:paraId="67D59967" w14:textId="77777777" w:rsidR="00391657" w:rsidRPr="00391657" w:rsidRDefault="00391657" w:rsidP="00391657">
      <w:pPr>
        <w:rPr>
          <w:sz w:val="16"/>
          <w:szCs w:val="16"/>
        </w:rPr>
      </w:pPr>
      <w:r w:rsidRPr="00391657">
        <w:rPr>
          <w:sz w:val="16"/>
          <w:szCs w:val="16"/>
        </w:rPr>
        <w:t>#2 COST THE MOST</w:t>
      </w:r>
    </w:p>
    <w:p w14:paraId="086AEC29" w14:textId="77777777" w:rsidR="00391657" w:rsidRPr="00391657" w:rsidRDefault="00391657" w:rsidP="00391657">
      <w:pPr>
        <w:rPr>
          <w:sz w:val="16"/>
          <w:szCs w:val="16"/>
        </w:rPr>
      </w:pPr>
      <w:r w:rsidRPr="00391657">
        <w:rPr>
          <w:sz w:val="16"/>
          <w:szCs w:val="16"/>
        </w:rPr>
        <w:t>boxplot(newdata$Most.expensive.1GB..USD.~ average_price, horizontal = TRUE)</w:t>
      </w:r>
    </w:p>
    <w:p w14:paraId="08F293B3" w14:textId="77777777" w:rsidR="00391657" w:rsidRPr="00391657" w:rsidRDefault="00391657" w:rsidP="00391657">
      <w:pPr>
        <w:rPr>
          <w:sz w:val="16"/>
          <w:szCs w:val="16"/>
        </w:rPr>
      </w:pPr>
      <w:r w:rsidRPr="00391657">
        <w:rPr>
          <w:sz w:val="16"/>
          <w:szCs w:val="16"/>
        </w:rPr>
        <w:t>sd_mean.most &lt;- sd(newdata$Most.expensive.1GB..USD.)</w:t>
      </w:r>
    </w:p>
    <w:p w14:paraId="5D18F359" w14:textId="77777777" w:rsidR="00391657" w:rsidRPr="00391657" w:rsidRDefault="00391657" w:rsidP="00391657">
      <w:pPr>
        <w:rPr>
          <w:sz w:val="16"/>
          <w:szCs w:val="16"/>
        </w:rPr>
      </w:pPr>
      <w:r w:rsidRPr="00391657">
        <w:rPr>
          <w:sz w:val="16"/>
          <w:szCs w:val="16"/>
        </w:rPr>
        <w:t>mean_most &lt;- mean(newdata$Most.expensive.1GB..USD.)</w:t>
      </w:r>
    </w:p>
    <w:p w14:paraId="213C7573" w14:textId="77777777" w:rsidR="00391657" w:rsidRPr="00391657" w:rsidRDefault="00391657" w:rsidP="00391657">
      <w:pPr>
        <w:rPr>
          <w:sz w:val="16"/>
          <w:szCs w:val="16"/>
        </w:rPr>
      </w:pPr>
      <w:r w:rsidRPr="00391657">
        <w:rPr>
          <w:sz w:val="16"/>
          <w:szCs w:val="16"/>
        </w:rPr>
        <w:t>z_score.most &lt;- (newdata$Most.expensive.1GB..USD.- mean_most)/sd_mean.most</w:t>
      </w:r>
    </w:p>
    <w:p w14:paraId="277287A2" w14:textId="77777777" w:rsidR="00391657" w:rsidRPr="00391657" w:rsidRDefault="00391657" w:rsidP="00391657">
      <w:pPr>
        <w:rPr>
          <w:sz w:val="16"/>
          <w:szCs w:val="16"/>
        </w:rPr>
      </w:pPr>
      <w:r w:rsidRPr="00391657">
        <w:rPr>
          <w:sz w:val="16"/>
          <w:szCs w:val="16"/>
        </w:rPr>
        <w:t>summary(z_score.most)</w:t>
      </w:r>
    </w:p>
    <w:p w14:paraId="6FCA16EF" w14:textId="77777777" w:rsidR="00391657" w:rsidRPr="00391657" w:rsidRDefault="00391657" w:rsidP="00391657">
      <w:pPr>
        <w:rPr>
          <w:sz w:val="16"/>
          <w:szCs w:val="16"/>
        </w:rPr>
      </w:pPr>
    </w:p>
    <w:p w14:paraId="36DEBACC" w14:textId="77777777" w:rsidR="00391657" w:rsidRPr="00391657" w:rsidRDefault="00391657" w:rsidP="00391657">
      <w:pPr>
        <w:rPr>
          <w:sz w:val="16"/>
          <w:szCs w:val="16"/>
        </w:rPr>
      </w:pPr>
      <w:r w:rsidRPr="00391657">
        <w:rPr>
          <w:sz w:val="16"/>
          <w:szCs w:val="16"/>
        </w:rPr>
        <w:t xml:space="preserve">ggplot(newdata, aes(newdata$Most.expensive.1GB..USD.))+ </w:t>
      </w:r>
    </w:p>
    <w:p w14:paraId="19B0F436" w14:textId="77777777" w:rsidR="00391657" w:rsidRPr="00391657" w:rsidRDefault="00391657" w:rsidP="00391657">
      <w:pPr>
        <w:rPr>
          <w:sz w:val="16"/>
          <w:szCs w:val="16"/>
        </w:rPr>
      </w:pPr>
      <w:r w:rsidRPr="00391657">
        <w:rPr>
          <w:sz w:val="16"/>
          <w:szCs w:val="16"/>
        </w:rPr>
        <w:t xml:space="preserve">  geom_histogram(aes(fill = average_price),</w:t>
      </w:r>
    </w:p>
    <w:p w14:paraId="349575C3" w14:textId="77777777" w:rsidR="00391657" w:rsidRPr="00391657" w:rsidRDefault="00391657" w:rsidP="00391657">
      <w:pPr>
        <w:rPr>
          <w:sz w:val="16"/>
          <w:szCs w:val="16"/>
        </w:rPr>
      </w:pPr>
      <w:r w:rsidRPr="00391657">
        <w:rPr>
          <w:sz w:val="16"/>
          <w:szCs w:val="16"/>
        </w:rPr>
        <w:t xml:space="preserve">                 color = "black", position = "stack")</w:t>
      </w:r>
    </w:p>
    <w:p w14:paraId="64D391E1" w14:textId="77777777" w:rsidR="00391657" w:rsidRPr="00391657" w:rsidRDefault="00391657" w:rsidP="00391657">
      <w:pPr>
        <w:rPr>
          <w:sz w:val="16"/>
          <w:szCs w:val="16"/>
        </w:rPr>
      </w:pPr>
    </w:p>
    <w:p w14:paraId="23904EFD" w14:textId="77777777" w:rsidR="00391657" w:rsidRPr="00391657" w:rsidRDefault="00391657" w:rsidP="00391657">
      <w:pPr>
        <w:rPr>
          <w:sz w:val="16"/>
          <w:szCs w:val="16"/>
        </w:rPr>
      </w:pPr>
      <w:r w:rsidRPr="00391657">
        <w:rPr>
          <w:sz w:val="16"/>
          <w:szCs w:val="16"/>
        </w:rPr>
        <w:t xml:space="preserve">ggplot(newdata, aes(newdata$Most.expensive.1GB..USD.))+ </w:t>
      </w:r>
    </w:p>
    <w:p w14:paraId="7233091D" w14:textId="77777777" w:rsidR="00391657" w:rsidRPr="00391657" w:rsidRDefault="00391657" w:rsidP="00391657">
      <w:pPr>
        <w:rPr>
          <w:sz w:val="16"/>
          <w:szCs w:val="16"/>
        </w:rPr>
      </w:pPr>
      <w:r w:rsidRPr="00391657">
        <w:rPr>
          <w:sz w:val="16"/>
          <w:szCs w:val="16"/>
        </w:rPr>
        <w:t xml:space="preserve">  geom_histogram(aes(fill = average_price),</w:t>
      </w:r>
    </w:p>
    <w:p w14:paraId="2AF18922" w14:textId="77777777" w:rsidR="00391657" w:rsidRPr="00391657" w:rsidRDefault="00391657" w:rsidP="00391657">
      <w:pPr>
        <w:rPr>
          <w:sz w:val="16"/>
          <w:szCs w:val="16"/>
        </w:rPr>
      </w:pPr>
      <w:r w:rsidRPr="00391657">
        <w:rPr>
          <w:sz w:val="16"/>
          <w:szCs w:val="16"/>
        </w:rPr>
        <w:t xml:space="preserve">                 color = "black", position = "fill")</w:t>
      </w:r>
    </w:p>
    <w:p w14:paraId="0F26B0E6" w14:textId="77777777" w:rsidR="00391657" w:rsidRPr="00391657" w:rsidRDefault="00391657" w:rsidP="00391657">
      <w:pPr>
        <w:rPr>
          <w:sz w:val="16"/>
          <w:szCs w:val="16"/>
        </w:rPr>
      </w:pPr>
      <w:r w:rsidRPr="00391657">
        <w:rPr>
          <w:sz w:val="16"/>
          <w:szCs w:val="16"/>
        </w:rPr>
        <w:t xml:space="preserve">#3 users </w:t>
      </w:r>
    </w:p>
    <w:p w14:paraId="5A5D2F56" w14:textId="77777777" w:rsidR="00391657" w:rsidRPr="00391657" w:rsidRDefault="00391657" w:rsidP="00391657">
      <w:pPr>
        <w:rPr>
          <w:sz w:val="16"/>
          <w:szCs w:val="16"/>
        </w:rPr>
      </w:pPr>
      <w:r w:rsidRPr="00391657">
        <w:rPr>
          <w:sz w:val="16"/>
          <w:szCs w:val="16"/>
        </w:rPr>
        <w:t>boxplot(newdata$Internet.users~ average_price, horizontal = TRUE)</w:t>
      </w:r>
    </w:p>
    <w:p w14:paraId="43EDD088" w14:textId="77777777" w:rsidR="00391657" w:rsidRPr="00391657" w:rsidRDefault="00391657" w:rsidP="00391657">
      <w:pPr>
        <w:rPr>
          <w:sz w:val="16"/>
          <w:szCs w:val="16"/>
        </w:rPr>
      </w:pPr>
      <w:r w:rsidRPr="00391657">
        <w:rPr>
          <w:sz w:val="16"/>
          <w:szCs w:val="16"/>
        </w:rPr>
        <w:t>sd_internet &lt;- sd(newdata$Internet.users)</w:t>
      </w:r>
    </w:p>
    <w:p w14:paraId="1565C687" w14:textId="77777777" w:rsidR="00391657" w:rsidRPr="00391657" w:rsidRDefault="00391657" w:rsidP="00391657">
      <w:pPr>
        <w:rPr>
          <w:sz w:val="16"/>
          <w:szCs w:val="16"/>
        </w:rPr>
      </w:pPr>
      <w:r w:rsidRPr="00391657">
        <w:rPr>
          <w:sz w:val="16"/>
          <w:szCs w:val="16"/>
        </w:rPr>
        <w:t>mean_internet &lt;- mean(newdata$Internet.users)</w:t>
      </w:r>
    </w:p>
    <w:p w14:paraId="7C7DE9B4" w14:textId="77777777" w:rsidR="00391657" w:rsidRPr="00391657" w:rsidRDefault="00391657" w:rsidP="00391657">
      <w:pPr>
        <w:rPr>
          <w:sz w:val="16"/>
          <w:szCs w:val="16"/>
        </w:rPr>
      </w:pPr>
      <w:r w:rsidRPr="00391657">
        <w:rPr>
          <w:sz w:val="16"/>
          <w:szCs w:val="16"/>
        </w:rPr>
        <w:lastRenderedPageBreak/>
        <w:t>z_score_users &lt;- (newdata$Internet.users - mean_internet)/sd_internet</w:t>
      </w:r>
    </w:p>
    <w:p w14:paraId="057B953B" w14:textId="77777777" w:rsidR="00391657" w:rsidRPr="00391657" w:rsidRDefault="00391657" w:rsidP="00391657">
      <w:pPr>
        <w:rPr>
          <w:sz w:val="16"/>
          <w:szCs w:val="16"/>
        </w:rPr>
      </w:pPr>
      <w:r w:rsidRPr="00391657">
        <w:rPr>
          <w:sz w:val="16"/>
          <w:szCs w:val="16"/>
        </w:rPr>
        <w:t>summary(z_score_users)</w:t>
      </w:r>
    </w:p>
    <w:p w14:paraId="7118AF34" w14:textId="77777777" w:rsidR="00391657" w:rsidRPr="00391657" w:rsidRDefault="00391657" w:rsidP="00391657">
      <w:pPr>
        <w:rPr>
          <w:sz w:val="16"/>
          <w:szCs w:val="16"/>
        </w:rPr>
      </w:pPr>
    </w:p>
    <w:p w14:paraId="5B0655A0" w14:textId="77777777" w:rsidR="00391657" w:rsidRPr="00391657" w:rsidRDefault="00391657" w:rsidP="00391657">
      <w:pPr>
        <w:rPr>
          <w:sz w:val="16"/>
          <w:szCs w:val="16"/>
        </w:rPr>
      </w:pPr>
      <w:r w:rsidRPr="00391657">
        <w:rPr>
          <w:sz w:val="16"/>
          <w:szCs w:val="16"/>
        </w:rPr>
        <w:t xml:space="preserve">ggplot(newdata, aes(newdata$Internet.users))+ </w:t>
      </w:r>
    </w:p>
    <w:p w14:paraId="1D0FBF28" w14:textId="77777777" w:rsidR="00391657" w:rsidRPr="00391657" w:rsidRDefault="00391657" w:rsidP="00391657">
      <w:pPr>
        <w:rPr>
          <w:sz w:val="16"/>
          <w:szCs w:val="16"/>
        </w:rPr>
      </w:pPr>
      <w:r w:rsidRPr="00391657">
        <w:rPr>
          <w:sz w:val="16"/>
          <w:szCs w:val="16"/>
        </w:rPr>
        <w:t xml:space="preserve">  geom_histogram(aes(fill = average_price),</w:t>
      </w:r>
    </w:p>
    <w:p w14:paraId="002527D1" w14:textId="77777777" w:rsidR="00391657" w:rsidRPr="00391657" w:rsidRDefault="00391657" w:rsidP="00391657">
      <w:pPr>
        <w:rPr>
          <w:sz w:val="16"/>
          <w:szCs w:val="16"/>
        </w:rPr>
      </w:pPr>
      <w:r w:rsidRPr="00391657">
        <w:rPr>
          <w:sz w:val="16"/>
          <w:szCs w:val="16"/>
        </w:rPr>
        <w:t xml:space="preserve">                 color = "black", position = "stack")</w:t>
      </w:r>
    </w:p>
    <w:p w14:paraId="2C753EF0" w14:textId="77777777" w:rsidR="00391657" w:rsidRPr="00391657" w:rsidRDefault="00391657" w:rsidP="00391657">
      <w:pPr>
        <w:rPr>
          <w:sz w:val="16"/>
          <w:szCs w:val="16"/>
        </w:rPr>
      </w:pPr>
      <w:r w:rsidRPr="00391657">
        <w:rPr>
          <w:sz w:val="16"/>
          <w:szCs w:val="16"/>
        </w:rPr>
        <w:t xml:space="preserve">ggplot(newdata, aes(newdata$Internet.users))+ </w:t>
      </w:r>
    </w:p>
    <w:p w14:paraId="28FC5801" w14:textId="77777777" w:rsidR="00391657" w:rsidRPr="00391657" w:rsidRDefault="00391657" w:rsidP="00391657">
      <w:pPr>
        <w:rPr>
          <w:sz w:val="16"/>
          <w:szCs w:val="16"/>
        </w:rPr>
      </w:pPr>
      <w:r w:rsidRPr="00391657">
        <w:rPr>
          <w:sz w:val="16"/>
          <w:szCs w:val="16"/>
        </w:rPr>
        <w:t xml:space="preserve">  geom_histogram(aes(fill = average_price ),</w:t>
      </w:r>
    </w:p>
    <w:p w14:paraId="73C8E5EB" w14:textId="77777777" w:rsidR="00391657" w:rsidRPr="00391657" w:rsidRDefault="00391657" w:rsidP="00391657">
      <w:pPr>
        <w:rPr>
          <w:sz w:val="16"/>
          <w:szCs w:val="16"/>
        </w:rPr>
      </w:pPr>
      <w:r w:rsidRPr="00391657">
        <w:rPr>
          <w:sz w:val="16"/>
          <w:szCs w:val="16"/>
        </w:rPr>
        <w:t xml:space="preserve">                 color = "black", position = "fill")</w:t>
      </w:r>
    </w:p>
    <w:p w14:paraId="7D29541D" w14:textId="77777777" w:rsidR="00391657" w:rsidRPr="00391657" w:rsidRDefault="00391657" w:rsidP="00391657">
      <w:pPr>
        <w:rPr>
          <w:sz w:val="16"/>
          <w:szCs w:val="16"/>
        </w:rPr>
      </w:pPr>
      <w:r w:rsidRPr="00391657">
        <w:rPr>
          <w:sz w:val="16"/>
          <w:szCs w:val="16"/>
        </w:rPr>
        <w:t>#4 CHEAPEST</w:t>
      </w:r>
    </w:p>
    <w:p w14:paraId="358CE488" w14:textId="77777777" w:rsidR="00391657" w:rsidRPr="00391657" w:rsidRDefault="00391657" w:rsidP="00391657">
      <w:pPr>
        <w:rPr>
          <w:sz w:val="16"/>
          <w:szCs w:val="16"/>
        </w:rPr>
      </w:pPr>
      <w:r w:rsidRPr="00391657">
        <w:rPr>
          <w:sz w:val="16"/>
          <w:szCs w:val="16"/>
        </w:rPr>
        <w:t>boxplot(newdata$Cheapest.1GB.for.30.days..USD. ~ average_price, horizontal = TRUE)</w:t>
      </w:r>
    </w:p>
    <w:p w14:paraId="792802F4" w14:textId="77777777" w:rsidR="00391657" w:rsidRPr="00391657" w:rsidRDefault="00391657" w:rsidP="00391657">
      <w:pPr>
        <w:rPr>
          <w:sz w:val="16"/>
          <w:szCs w:val="16"/>
        </w:rPr>
      </w:pPr>
      <w:r w:rsidRPr="00391657">
        <w:rPr>
          <w:sz w:val="16"/>
          <w:szCs w:val="16"/>
        </w:rPr>
        <w:t>sd_cheap &lt;- sd(newdata$Cheapest.1GB.for.30.days..USD.)</w:t>
      </w:r>
    </w:p>
    <w:p w14:paraId="0F064AC5" w14:textId="77777777" w:rsidR="00391657" w:rsidRPr="00391657" w:rsidRDefault="00391657" w:rsidP="00391657">
      <w:pPr>
        <w:rPr>
          <w:sz w:val="16"/>
          <w:szCs w:val="16"/>
        </w:rPr>
      </w:pPr>
      <w:r w:rsidRPr="00391657">
        <w:rPr>
          <w:sz w:val="16"/>
          <w:szCs w:val="16"/>
        </w:rPr>
        <w:t>mean_cheap &lt;- mean(newdata$Cheapest.1GB.for.30.days..USD.)</w:t>
      </w:r>
    </w:p>
    <w:p w14:paraId="7F6F326B" w14:textId="77777777" w:rsidR="00391657" w:rsidRPr="00391657" w:rsidRDefault="00391657" w:rsidP="00391657">
      <w:pPr>
        <w:rPr>
          <w:sz w:val="16"/>
          <w:szCs w:val="16"/>
        </w:rPr>
      </w:pPr>
      <w:r w:rsidRPr="00391657">
        <w:rPr>
          <w:sz w:val="16"/>
          <w:szCs w:val="16"/>
        </w:rPr>
        <w:t>z_score_ &lt;- (newdata$Cheapest.1GB.for.30.days..USD. - mean_cheap)/sd_cheap</w:t>
      </w:r>
    </w:p>
    <w:p w14:paraId="67EE1E51" w14:textId="77777777" w:rsidR="00391657" w:rsidRPr="00391657" w:rsidRDefault="00391657" w:rsidP="00391657">
      <w:pPr>
        <w:rPr>
          <w:sz w:val="16"/>
          <w:szCs w:val="16"/>
        </w:rPr>
      </w:pPr>
      <w:r w:rsidRPr="00391657">
        <w:rPr>
          <w:sz w:val="16"/>
          <w:szCs w:val="16"/>
        </w:rPr>
        <w:t>summary(z_score_)</w:t>
      </w:r>
    </w:p>
    <w:p w14:paraId="350DF58C" w14:textId="77777777" w:rsidR="00391657" w:rsidRPr="00391657" w:rsidRDefault="00391657" w:rsidP="00391657">
      <w:pPr>
        <w:rPr>
          <w:sz w:val="16"/>
          <w:szCs w:val="16"/>
        </w:rPr>
      </w:pPr>
    </w:p>
    <w:p w14:paraId="7391D9D1" w14:textId="77777777" w:rsidR="00391657" w:rsidRPr="00391657" w:rsidRDefault="00391657" w:rsidP="00391657">
      <w:pPr>
        <w:rPr>
          <w:sz w:val="16"/>
          <w:szCs w:val="16"/>
        </w:rPr>
      </w:pPr>
      <w:r w:rsidRPr="00391657">
        <w:rPr>
          <w:sz w:val="16"/>
          <w:szCs w:val="16"/>
        </w:rPr>
        <w:t xml:space="preserve">ggplot(newdata, aes(newdata$Cheapest.1GB.for.30.days..USD.))+ </w:t>
      </w:r>
    </w:p>
    <w:p w14:paraId="3D5E1E96" w14:textId="77777777" w:rsidR="00391657" w:rsidRPr="00391657" w:rsidRDefault="00391657" w:rsidP="00391657">
      <w:pPr>
        <w:rPr>
          <w:sz w:val="16"/>
          <w:szCs w:val="16"/>
        </w:rPr>
      </w:pPr>
      <w:r w:rsidRPr="00391657">
        <w:rPr>
          <w:sz w:val="16"/>
          <w:szCs w:val="16"/>
        </w:rPr>
        <w:t xml:space="preserve">  geom_histogram(aes(fill = average_price),</w:t>
      </w:r>
    </w:p>
    <w:p w14:paraId="5EC83D7A" w14:textId="77777777" w:rsidR="00391657" w:rsidRPr="00391657" w:rsidRDefault="00391657" w:rsidP="00391657">
      <w:pPr>
        <w:rPr>
          <w:sz w:val="16"/>
          <w:szCs w:val="16"/>
        </w:rPr>
      </w:pPr>
      <w:r w:rsidRPr="00391657">
        <w:rPr>
          <w:sz w:val="16"/>
          <w:szCs w:val="16"/>
        </w:rPr>
        <w:t xml:space="preserve">                 color = "black", position = "stack")</w:t>
      </w:r>
    </w:p>
    <w:p w14:paraId="42EB5B1F" w14:textId="77777777" w:rsidR="00391657" w:rsidRPr="00391657" w:rsidRDefault="00391657" w:rsidP="00391657">
      <w:pPr>
        <w:rPr>
          <w:sz w:val="16"/>
          <w:szCs w:val="16"/>
        </w:rPr>
      </w:pPr>
    </w:p>
    <w:p w14:paraId="5A137A05" w14:textId="77777777" w:rsidR="00391657" w:rsidRPr="00391657" w:rsidRDefault="00391657" w:rsidP="00391657">
      <w:pPr>
        <w:rPr>
          <w:sz w:val="16"/>
          <w:szCs w:val="16"/>
        </w:rPr>
      </w:pPr>
      <w:r w:rsidRPr="00391657">
        <w:rPr>
          <w:sz w:val="16"/>
          <w:szCs w:val="16"/>
        </w:rPr>
        <w:t xml:space="preserve">ggplot(newdata, aes(newdata$Cheapest.1GB.for.30.days..USD.))+ </w:t>
      </w:r>
    </w:p>
    <w:p w14:paraId="383CEFC7" w14:textId="77777777" w:rsidR="00391657" w:rsidRPr="00391657" w:rsidRDefault="00391657" w:rsidP="00391657">
      <w:pPr>
        <w:rPr>
          <w:sz w:val="16"/>
          <w:szCs w:val="16"/>
        </w:rPr>
      </w:pPr>
      <w:r w:rsidRPr="00391657">
        <w:rPr>
          <w:sz w:val="16"/>
          <w:szCs w:val="16"/>
        </w:rPr>
        <w:t xml:space="preserve">  geom_histogram(aes(fill = average_price),</w:t>
      </w:r>
    </w:p>
    <w:p w14:paraId="14C77698" w14:textId="77777777" w:rsidR="00391657" w:rsidRPr="00391657" w:rsidRDefault="00391657" w:rsidP="00391657">
      <w:pPr>
        <w:rPr>
          <w:sz w:val="16"/>
          <w:szCs w:val="16"/>
        </w:rPr>
      </w:pPr>
      <w:r w:rsidRPr="00391657">
        <w:rPr>
          <w:sz w:val="16"/>
          <w:szCs w:val="16"/>
        </w:rPr>
        <w:t xml:space="preserve">                 color = "black", position = "fill")</w:t>
      </w:r>
    </w:p>
    <w:p w14:paraId="431D5BC4" w14:textId="77777777" w:rsidR="00391657" w:rsidRPr="00391657" w:rsidRDefault="00391657" w:rsidP="00391657">
      <w:pPr>
        <w:rPr>
          <w:sz w:val="16"/>
          <w:szCs w:val="16"/>
        </w:rPr>
      </w:pPr>
    </w:p>
    <w:p w14:paraId="58565108" w14:textId="77777777" w:rsidR="00391657" w:rsidRPr="00391657" w:rsidRDefault="00391657" w:rsidP="00391657">
      <w:pPr>
        <w:rPr>
          <w:sz w:val="16"/>
          <w:szCs w:val="16"/>
        </w:rPr>
      </w:pPr>
      <w:r w:rsidRPr="00391657">
        <w:rPr>
          <w:sz w:val="16"/>
          <w:szCs w:val="16"/>
        </w:rPr>
        <w:t>t1 &lt;- table(average_price, amount) # amount of Internet plans vs average</w:t>
      </w:r>
    </w:p>
    <w:p w14:paraId="026F9027" w14:textId="77777777" w:rsidR="00391657" w:rsidRPr="00391657" w:rsidRDefault="00391657" w:rsidP="00391657">
      <w:pPr>
        <w:rPr>
          <w:sz w:val="16"/>
          <w:szCs w:val="16"/>
        </w:rPr>
      </w:pPr>
      <w:r w:rsidRPr="00391657">
        <w:rPr>
          <w:sz w:val="16"/>
          <w:szCs w:val="16"/>
        </w:rPr>
        <w:t>t2 &lt;- table(average_price,least) #cheapest plan for 30 days</w:t>
      </w:r>
    </w:p>
    <w:p w14:paraId="0CF9DF65" w14:textId="77777777" w:rsidR="00391657" w:rsidRPr="00391657" w:rsidRDefault="00391657" w:rsidP="00391657">
      <w:pPr>
        <w:rPr>
          <w:sz w:val="16"/>
          <w:szCs w:val="16"/>
        </w:rPr>
      </w:pPr>
      <w:r w:rsidRPr="00391657">
        <w:rPr>
          <w:sz w:val="16"/>
          <w:szCs w:val="16"/>
        </w:rPr>
        <w:t xml:space="preserve">t3 &lt;- table(average_price, users) # internet user population </w:t>
      </w:r>
    </w:p>
    <w:p w14:paraId="68FBD426" w14:textId="77777777" w:rsidR="00391657" w:rsidRPr="00391657" w:rsidRDefault="00391657" w:rsidP="00391657">
      <w:pPr>
        <w:rPr>
          <w:sz w:val="16"/>
          <w:szCs w:val="16"/>
        </w:rPr>
      </w:pPr>
      <w:r w:rsidRPr="00391657">
        <w:rPr>
          <w:sz w:val="16"/>
          <w:szCs w:val="16"/>
        </w:rPr>
        <w:t>t4 &lt;- table(average_price, most)</w:t>
      </w:r>
    </w:p>
    <w:p w14:paraId="200697F4" w14:textId="77777777" w:rsidR="00391657" w:rsidRPr="00391657" w:rsidRDefault="00391657" w:rsidP="00391657">
      <w:pPr>
        <w:rPr>
          <w:sz w:val="16"/>
          <w:szCs w:val="16"/>
        </w:rPr>
      </w:pPr>
      <w:r w:rsidRPr="00391657">
        <w:rPr>
          <w:sz w:val="16"/>
          <w:szCs w:val="16"/>
        </w:rPr>
        <w:t>x &lt;- prop.table(t1)*100</w:t>
      </w:r>
    </w:p>
    <w:p w14:paraId="3800343F" w14:textId="77777777" w:rsidR="00391657" w:rsidRPr="00391657" w:rsidRDefault="00391657" w:rsidP="00391657">
      <w:pPr>
        <w:rPr>
          <w:sz w:val="16"/>
          <w:szCs w:val="16"/>
        </w:rPr>
      </w:pPr>
      <w:r w:rsidRPr="00391657">
        <w:rPr>
          <w:sz w:val="16"/>
          <w:szCs w:val="16"/>
        </w:rPr>
        <w:t># checking corr</w:t>
      </w:r>
    </w:p>
    <w:p w14:paraId="7AE12F19" w14:textId="77777777" w:rsidR="00391657" w:rsidRPr="00391657" w:rsidRDefault="00391657" w:rsidP="00391657">
      <w:pPr>
        <w:rPr>
          <w:sz w:val="16"/>
          <w:szCs w:val="16"/>
        </w:rPr>
      </w:pPr>
    </w:p>
    <w:p w14:paraId="2BD8C699" w14:textId="77777777" w:rsidR="00391657" w:rsidRPr="00391657" w:rsidRDefault="00391657" w:rsidP="00391657">
      <w:pPr>
        <w:rPr>
          <w:sz w:val="16"/>
          <w:szCs w:val="16"/>
        </w:rPr>
      </w:pPr>
    </w:p>
    <w:p w14:paraId="3647A071" w14:textId="77777777" w:rsidR="00391657" w:rsidRPr="00391657" w:rsidRDefault="00391657" w:rsidP="00391657">
      <w:pPr>
        <w:rPr>
          <w:sz w:val="16"/>
          <w:szCs w:val="16"/>
        </w:rPr>
      </w:pPr>
      <w:r w:rsidRPr="00391657">
        <w:rPr>
          <w:sz w:val="16"/>
          <w:szCs w:val="16"/>
        </w:rPr>
        <w:t xml:space="preserve">#CART MODEL </w:t>
      </w:r>
    </w:p>
    <w:p w14:paraId="74E2E61D" w14:textId="77777777" w:rsidR="00391657" w:rsidRPr="00391657" w:rsidRDefault="00391657" w:rsidP="00391657">
      <w:pPr>
        <w:rPr>
          <w:sz w:val="16"/>
          <w:szCs w:val="16"/>
        </w:rPr>
      </w:pPr>
      <w:r w:rsidRPr="00391657">
        <w:rPr>
          <w:sz w:val="16"/>
          <w:szCs w:val="16"/>
        </w:rPr>
        <w:t>d &lt;- newdata</w:t>
      </w:r>
    </w:p>
    <w:p w14:paraId="3FA2E949" w14:textId="77777777" w:rsidR="00391657" w:rsidRPr="00391657" w:rsidRDefault="00391657" w:rsidP="00391657">
      <w:pPr>
        <w:rPr>
          <w:sz w:val="16"/>
          <w:szCs w:val="16"/>
        </w:rPr>
      </w:pPr>
      <w:r w:rsidRPr="00391657">
        <w:rPr>
          <w:sz w:val="16"/>
          <w:szCs w:val="16"/>
        </w:rPr>
        <w:t>d &lt;- newdata</w:t>
      </w:r>
    </w:p>
    <w:p w14:paraId="67DC6E02" w14:textId="77777777" w:rsidR="00391657" w:rsidRPr="00391657" w:rsidRDefault="00391657" w:rsidP="00391657">
      <w:pPr>
        <w:rPr>
          <w:sz w:val="16"/>
          <w:szCs w:val="16"/>
        </w:rPr>
      </w:pPr>
      <w:r w:rsidRPr="00391657">
        <w:rPr>
          <w:sz w:val="16"/>
          <w:szCs w:val="16"/>
        </w:rPr>
        <w:t>sum(is.na(d))</w:t>
      </w:r>
    </w:p>
    <w:p w14:paraId="0E75306D" w14:textId="77777777" w:rsidR="00391657" w:rsidRPr="00391657" w:rsidRDefault="00391657" w:rsidP="00391657">
      <w:pPr>
        <w:rPr>
          <w:sz w:val="16"/>
          <w:szCs w:val="16"/>
        </w:rPr>
      </w:pPr>
      <w:r w:rsidRPr="00391657">
        <w:rPr>
          <w:sz w:val="16"/>
          <w:szCs w:val="16"/>
        </w:rPr>
        <w:t>d$Average.price.of.1GB..USD. &lt;- average_price</w:t>
      </w:r>
    </w:p>
    <w:p w14:paraId="40CF7614" w14:textId="77777777" w:rsidR="00391657" w:rsidRPr="00391657" w:rsidRDefault="00391657" w:rsidP="00391657">
      <w:pPr>
        <w:rPr>
          <w:sz w:val="16"/>
          <w:szCs w:val="16"/>
        </w:rPr>
      </w:pPr>
      <w:r w:rsidRPr="00391657">
        <w:rPr>
          <w:sz w:val="16"/>
          <w:szCs w:val="16"/>
        </w:rPr>
        <w:t>d$Internet.users &lt;- users</w:t>
      </w:r>
    </w:p>
    <w:p w14:paraId="71F1A4BF" w14:textId="77777777" w:rsidR="00391657" w:rsidRPr="00391657" w:rsidRDefault="00391657" w:rsidP="00391657">
      <w:pPr>
        <w:rPr>
          <w:sz w:val="16"/>
          <w:szCs w:val="16"/>
        </w:rPr>
      </w:pPr>
      <w:r w:rsidRPr="00391657">
        <w:rPr>
          <w:sz w:val="16"/>
          <w:szCs w:val="16"/>
        </w:rPr>
        <w:t>d$Most.expensive.1GB..USD. &lt;- most</w:t>
      </w:r>
    </w:p>
    <w:p w14:paraId="5E4A182A" w14:textId="77777777" w:rsidR="00391657" w:rsidRPr="00391657" w:rsidRDefault="00391657" w:rsidP="00391657">
      <w:pPr>
        <w:rPr>
          <w:sz w:val="16"/>
          <w:szCs w:val="16"/>
        </w:rPr>
      </w:pPr>
      <w:r w:rsidRPr="00391657">
        <w:rPr>
          <w:sz w:val="16"/>
          <w:szCs w:val="16"/>
        </w:rPr>
        <w:t>d$Cheapest.1GB.for.30.days..USD. &lt;- least</w:t>
      </w:r>
    </w:p>
    <w:p w14:paraId="5B8DE8EF" w14:textId="77777777" w:rsidR="00391657" w:rsidRPr="00391657" w:rsidRDefault="00391657" w:rsidP="00391657">
      <w:pPr>
        <w:rPr>
          <w:sz w:val="16"/>
          <w:szCs w:val="16"/>
        </w:rPr>
      </w:pPr>
      <w:r w:rsidRPr="00391657">
        <w:rPr>
          <w:sz w:val="16"/>
          <w:szCs w:val="16"/>
        </w:rPr>
        <w:t>d$NO..OF.Internet.Plans &lt;- amount</w:t>
      </w:r>
    </w:p>
    <w:p w14:paraId="6E2E0551" w14:textId="77777777" w:rsidR="00391657" w:rsidRPr="00391657" w:rsidRDefault="00391657" w:rsidP="00391657">
      <w:pPr>
        <w:rPr>
          <w:sz w:val="16"/>
          <w:szCs w:val="16"/>
        </w:rPr>
      </w:pPr>
      <w:r w:rsidRPr="00391657">
        <w:rPr>
          <w:sz w:val="16"/>
          <w:szCs w:val="16"/>
        </w:rPr>
        <w:t>head(d)</w:t>
      </w:r>
    </w:p>
    <w:p w14:paraId="768EF539" w14:textId="77777777" w:rsidR="00391657" w:rsidRPr="00391657" w:rsidRDefault="00391657" w:rsidP="00391657">
      <w:pPr>
        <w:rPr>
          <w:sz w:val="16"/>
          <w:szCs w:val="16"/>
        </w:rPr>
      </w:pPr>
      <w:r w:rsidRPr="00391657">
        <w:rPr>
          <w:sz w:val="16"/>
          <w:szCs w:val="16"/>
        </w:rPr>
        <w:t>library(caret)</w:t>
      </w:r>
    </w:p>
    <w:p w14:paraId="65629533" w14:textId="77777777" w:rsidR="00391657" w:rsidRPr="00391657" w:rsidRDefault="00391657" w:rsidP="00391657">
      <w:pPr>
        <w:rPr>
          <w:sz w:val="16"/>
          <w:szCs w:val="16"/>
        </w:rPr>
      </w:pPr>
      <w:r w:rsidRPr="00391657">
        <w:rPr>
          <w:sz w:val="16"/>
          <w:szCs w:val="16"/>
        </w:rPr>
        <w:t>set.seed(55)</w:t>
      </w:r>
    </w:p>
    <w:p w14:paraId="1202AB5C" w14:textId="77777777" w:rsidR="00391657" w:rsidRPr="00391657" w:rsidRDefault="00391657" w:rsidP="00391657">
      <w:pPr>
        <w:rPr>
          <w:sz w:val="16"/>
          <w:szCs w:val="16"/>
        </w:rPr>
      </w:pPr>
    </w:p>
    <w:p w14:paraId="0B749622" w14:textId="77777777" w:rsidR="00391657" w:rsidRPr="00391657" w:rsidRDefault="00391657" w:rsidP="00391657">
      <w:pPr>
        <w:rPr>
          <w:sz w:val="16"/>
          <w:szCs w:val="16"/>
        </w:rPr>
      </w:pPr>
      <w:r w:rsidRPr="00391657">
        <w:rPr>
          <w:sz w:val="16"/>
          <w:szCs w:val="16"/>
        </w:rPr>
        <w:t>inTrain &lt;- createDataPartition(</w:t>
      </w:r>
    </w:p>
    <w:p w14:paraId="12B04230" w14:textId="77777777" w:rsidR="00391657" w:rsidRPr="00391657" w:rsidRDefault="00391657" w:rsidP="00391657">
      <w:pPr>
        <w:rPr>
          <w:sz w:val="16"/>
          <w:szCs w:val="16"/>
        </w:rPr>
      </w:pPr>
      <w:r w:rsidRPr="00391657">
        <w:rPr>
          <w:sz w:val="16"/>
          <w:szCs w:val="16"/>
        </w:rPr>
        <w:t xml:space="preserve">  y = d$Average.price.of.1GB..USD., p = .75,</w:t>
      </w:r>
    </w:p>
    <w:p w14:paraId="0EE7E8E2" w14:textId="77777777" w:rsidR="00391657" w:rsidRPr="00391657" w:rsidRDefault="00391657" w:rsidP="00391657">
      <w:pPr>
        <w:rPr>
          <w:sz w:val="16"/>
          <w:szCs w:val="16"/>
        </w:rPr>
      </w:pPr>
      <w:r w:rsidRPr="00391657">
        <w:rPr>
          <w:sz w:val="16"/>
          <w:szCs w:val="16"/>
        </w:rPr>
        <w:t xml:space="preserve">  list = FALSE)</w:t>
      </w:r>
    </w:p>
    <w:p w14:paraId="71DDD77A" w14:textId="77777777" w:rsidR="00391657" w:rsidRPr="00391657" w:rsidRDefault="00391657" w:rsidP="00391657">
      <w:pPr>
        <w:rPr>
          <w:sz w:val="16"/>
          <w:szCs w:val="16"/>
        </w:rPr>
      </w:pPr>
      <w:r w:rsidRPr="00391657">
        <w:rPr>
          <w:sz w:val="16"/>
          <w:szCs w:val="16"/>
        </w:rPr>
        <w:t>d.train &lt;- d[inTrain,]</w:t>
      </w:r>
    </w:p>
    <w:p w14:paraId="66A0580E" w14:textId="77777777" w:rsidR="00391657" w:rsidRPr="00391657" w:rsidRDefault="00391657" w:rsidP="00391657">
      <w:pPr>
        <w:rPr>
          <w:sz w:val="16"/>
          <w:szCs w:val="16"/>
        </w:rPr>
      </w:pPr>
      <w:r w:rsidRPr="00391657">
        <w:rPr>
          <w:sz w:val="16"/>
          <w:szCs w:val="16"/>
        </w:rPr>
        <w:t>d.test &lt;- d[-inTrain,]</w:t>
      </w:r>
    </w:p>
    <w:p w14:paraId="305F114A" w14:textId="77777777" w:rsidR="00391657" w:rsidRPr="00391657" w:rsidRDefault="00391657" w:rsidP="00391657">
      <w:pPr>
        <w:rPr>
          <w:sz w:val="16"/>
          <w:szCs w:val="16"/>
        </w:rPr>
      </w:pPr>
    </w:p>
    <w:p w14:paraId="4A27158E" w14:textId="77777777" w:rsidR="00391657" w:rsidRPr="00391657" w:rsidRDefault="00391657" w:rsidP="00391657">
      <w:pPr>
        <w:rPr>
          <w:sz w:val="16"/>
          <w:szCs w:val="16"/>
        </w:rPr>
      </w:pPr>
      <w:r w:rsidRPr="00391657">
        <w:rPr>
          <w:sz w:val="16"/>
          <w:szCs w:val="16"/>
        </w:rPr>
        <w:t>#check on it</w:t>
      </w:r>
    </w:p>
    <w:p w14:paraId="5872C1F9" w14:textId="77777777" w:rsidR="00391657" w:rsidRPr="00391657" w:rsidRDefault="00391657" w:rsidP="00391657">
      <w:pPr>
        <w:rPr>
          <w:sz w:val="16"/>
          <w:szCs w:val="16"/>
        </w:rPr>
      </w:pPr>
      <w:r w:rsidRPr="00391657">
        <w:rPr>
          <w:sz w:val="16"/>
          <w:szCs w:val="16"/>
        </w:rPr>
        <w:t>d.train$trainortest &lt;-</w:t>
      </w:r>
    </w:p>
    <w:p w14:paraId="4588620C" w14:textId="77777777" w:rsidR="00391657" w:rsidRPr="00391657" w:rsidRDefault="00391657" w:rsidP="00391657">
      <w:pPr>
        <w:rPr>
          <w:sz w:val="16"/>
          <w:szCs w:val="16"/>
        </w:rPr>
      </w:pPr>
      <w:r w:rsidRPr="00391657">
        <w:rPr>
          <w:sz w:val="16"/>
          <w:szCs w:val="16"/>
        </w:rPr>
        <w:t xml:space="preserve">  rep("train", nrow(d.train))</w:t>
      </w:r>
    </w:p>
    <w:p w14:paraId="1C26321D" w14:textId="77777777" w:rsidR="00391657" w:rsidRPr="00391657" w:rsidRDefault="00391657" w:rsidP="00391657">
      <w:pPr>
        <w:rPr>
          <w:sz w:val="16"/>
          <w:szCs w:val="16"/>
        </w:rPr>
      </w:pPr>
      <w:r w:rsidRPr="00391657">
        <w:rPr>
          <w:sz w:val="16"/>
          <w:szCs w:val="16"/>
        </w:rPr>
        <w:t>names(d.train)</w:t>
      </w:r>
    </w:p>
    <w:p w14:paraId="005D4E84" w14:textId="77777777" w:rsidR="00391657" w:rsidRPr="00391657" w:rsidRDefault="00391657" w:rsidP="00391657">
      <w:pPr>
        <w:rPr>
          <w:sz w:val="16"/>
          <w:szCs w:val="16"/>
        </w:rPr>
      </w:pPr>
      <w:r w:rsidRPr="00391657">
        <w:rPr>
          <w:sz w:val="16"/>
          <w:szCs w:val="16"/>
        </w:rPr>
        <w:t>d.test$trainortest &lt;-</w:t>
      </w:r>
    </w:p>
    <w:p w14:paraId="1699D87A" w14:textId="77777777" w:rsidR="00391657" w:rsidRPr="00391657" w:rsidRDefault="00391657" w:rsidP="00391657">
      <w:pPr>
        <w:rPr>
          <w:sz w:val="16"/>
          <w:szCs w:val="16"/>
        </w:rPr>
      </w:pPr>
      <w:r w:rsidRPr="00391657">
        <w:rPr>
          <w:sz w:val="16"/>
          <w:szCs w:val="16"/>
        </w:rPr>
        <w:t xml:space="preserve">  rep("test", nrow(d.test))</w:t>
      </w:r>
    </w:p>
    <w:p w14:paraId="27126E7B" w14:textId="77777777" w:rsidR="00391657" w:rsidRPr="00391657" w:rsidRDefault="00391657" w:rsidP="00391657">
      <w:pPr>
        <w:rPr>
          <w:sz w:val="16"/>
          <w:szCs w:val="16"/>
        </w:rPr>
      </w:pPr>
      <w:r w:rsidRPr="00391657">
        <w:rPr>
          <w:sz w:val="16"/>
          <w:szCs w:val="16"/>
        </w:rPr>
        <w:t>names(d.test)</w:t>
      </w:r>
    </w:p>
    <w:p w14:paraId="09252256" w14:textId="77777777" w:rsidR="00391657" w:rsidRPr="00391657" w:rsidRDefault="00391657" w:rsidP="00391657">
      <w:pPr>
        <w:rPr>
          <w:sz w:val="16"/>
          <w:szCs w:val="16"/>
        </w:rPr>
      </w:pPr>
    </w:p>
    <w:p w14:paraId="70A2E507" w14:textId="77777777" w:rsidR="00391657" w:rsidRPr="00391657" w:rsidRDefault="00391657" w:rsidP="00391657">
      <w:pPr>
        <w:rPr>
          <w:sz w:val="16"/>
          <w:szCs w:val="16"/>
        </w:rPr>
      </w:pPr>
      <w:r w:rsidRPr="00391657">
        <w:rPr>
          <w:sz w:val="16"/>
          <w:szCs w:val="16"/>
        </w:rPr>
        <w:t>d.all &lt;- rbind(d.train, d.test)</w:t>
      </w:r>
    </w:p>
    <w:p w14:paraId="343928B1" w14:textId="77777777" w:rsidR="00391657" w:rsidRPr="00391657" w:rsidRDefault="00391657" w:rsidP="00391657">
      <w:pPr>
        <w:rPr>
          <w:sz w:val="16"/>
          <w:szCs w:val="16"/>
        </w:rPr>
      </w:pPr>
    </w:p>
    <w:p w14:paraId="0FDADE8D" w14:textId="77777777" w:rsidR="00391657" w:rsidRPr="00391657" w:rsidRDefault="00391657" w:rsidP="00391657">
      <w:pPr>
        <w:rPr>
          <w:sz w:val="16"/>
          <w:szCs w:val="16"/>
        </w:rPr>
      </w:pPr>
      <w:r w:rsidRPr="00391657">
        <w:rPr>
          <w:sz w:val="16"/>
          <w:szCs w:val="16"/>
        </w:rPr>
        <w:t xml:space="preserve">boxplot(d.all$Cheapest.1GB.for.30.days..USD. ~ (trainortest), </w:t>
      </w:r>
    </w:p>
    <w:p w14:paraId="5A988F4D" w14:textId="77777777" w:rsidR="00391657" w:rsidRPr="00391657" w:rsidRDefault="00391657" w:rsidP="00391657">
      <w:pPr>
        <w:rPr>
          <w:sz w:val="16"/>
          <w:szCs w:val="16"/>
        </w:rPr>
      </w:pPr>
      <w:r w:rsidRPr="00391657">
        <w:rPr>
          <w:sz w:val="16"/>
          <w:szCs w:val="16"/>
        </w:rPr>
        <w:lastRenderedPageBreak/>
        <w:t xml:space="preserve">        data = d.all)</w:t>
      </w:r>
    </w:p>
    <w:p w14:paraId="29BE7323" w14:textId="77777777" w:rsidR="00391657" w:rsidRPr="00391657" w:rsidRDefault="00391657" w:rsidP="00391657">
      <w:pPr>
        <w:rPr>
          <w:sz w:val="16"/>
          <w:szCs w:val="16"/>
        </w:rPr>
      </w:pPr>
      <w:r w:rsidRPr="00391657">
        <w:rPr>
          <w:sz w:val="16"/>
          <w:szCs w:val="16"/>
        </w:rPr>
        <w:t xml:space="preserve">boxplot(d.all$Most.expensive.1GB..USD. ~ as.factor(trainortest), </w:t>
      </w:r>
    </w:p>
    <w:p w14:paraId="0A53CA5A" w14:textId="77777777" w:rsidR="00391657" w:rsidRPr="00391657" w:rsidRDefault="00391657" w:rsidP="00391657">
      <w:pPr>
        <w:rPr>
          <w:sz w:val="16"/>
          <w:szCs w:val="16"/>
        </w:rPr>
      </w:pPr>
      <w:r w:rsidRPr="00391657">
        <w:rPr>
          <w:sz w:val="16"/>
          <w:szCs w:val="16"/>
        </w:rPr>
        <w:t xml:space="preserve">        data = d.all)</w:t>
      </w:r>
    </w:p>
    <w:p w14:paraId="4B86A0DB" w14:textId="77777777" w:rsidR="00391657" w:rsidRPr="00391657" w:rsidRDefault="00391657" w:rsidP="00391657">
      <w:pPr>
        <w:rPr>
          <w:sz w:val="16"/>
          <w:szCs w:val="16"/>
        </w:rPr>
      </w:pPr>
      <w:r w:rsidRPr="00391657">
        <w:rPr>
          <w:sz w:val="16"/>
          <w:szCs w:val="16"/>
        </w:rPr>
        <w:t xml:space="preserve">boxplot(d.all$Internet.users ~ (trainortest), </w:t>
      </w:r>
    </w:p>
    <w:p w14:paraId="06D5DA50" w14:textId="77777777" w:rsidR="00391657" w:rsidRPr="00391657" w:rsidRDefault="00391657" w:rsidP="00391657">
      <w:pPr>
        <w:rPr>
          <w:sz w:val="16"/>
          <w:szCs w:val="16"/>
        </w:rPr>
      </w:pPr>
      <w:r w:rsidRPr="00391657">
        <w:rPr>
          <w:sz w:val="16"/>
          <w:szCs w:val="16"/>
        </w:rPr>
        <w:t xml:space="preserve">        data = d.all)</w:t>
      </w:r>
    </w:p>
    <w:p w14:paraId="5524DFFD" w14:textId="77777777" w:rsidR="00391657" w:rsidRPr="00391657" w:rsidRDefault="00391657" w:rsidP="00391657">
      <w:pPr>
        <w:rPr>
          <w:sz w:val="16"/>
          <w:szCs w:val="16"/>
        </w:rPr>
      </w:pPr>
      <w:r w:rsidRPr="00391657">
        <w:rPr>
          <w:sz w:val="16"/>
          <w:szCs w:val="16"/>
        </w:rPr>
        <w:t xml:space="preserve">boxplot(d.all$NO..OF.Internet.Plans~ (trainortest), </w:t>
      </w:r>
    </w:p>
    <w:p w14:paraId="02B1DE35" w14:textId="77777777" w:rsidR="00391657" w:rsidRPr="00391657" w:rsidRDefault="00391657" w:rsidP="00391657">
      <w:pPr>
        <w:rPr>
          <w:sz w:val="16"/>
          <w:szCs w:val="16"/>
        </w:rPr>
      </w:pPr>
      <w:r w:rsidRPr="00391657">
        <w:rPr>
          <w:sz w:val="16"/>
          <w:szCs w:val="16"/>
        </w:rPr>
        <w:t xml:space="preserve">        data = d.all)</w:t>
      </w:r>
    </w:p>
    <w:p w14:paraId="7CA63CF1" w14:textId="77777777" w:rsidR="00391657" w:rsidRPr="00391657" w:rsidRDefault="00391657" w:rsidP="00391657">
      <w:pPr>
        <w:rPr>
          <w:sz w:val="16"/>
          <w:szCs w:val="16"/>
        </w:rPr>
      </w:pPr>
      <w:r w:rsidRPr="00391657">
        <w:rPr>
          <w:sz w:val="16"/>
          <w:szCs w:val="16"/>
        </w:rPr>
        <w:t>boxplot(d.all$Average.price.of.1GB..USD.~ (trainortest),</w:t>
      </w:r>
    </w:p>
    <w:p w14:paraId="107CD168" w14:textId="77777777" w:rsidR="00391657" w:rsidRPr="00391657" w:rsidRDefault="00391657" w:rsidP="00391657">
      <w:pPr>
        <w:rPr>
          <w:sz w:val="16"/>
          <w:szCs w:val="16"/>
        </w:rPr>
      </w:pPr>
      <w:r w:rsidRPr="00391657">
        <w:rPr>
          <w:sz w:val="16"/>
          <w:szCs w:val="16"/>
        </w:rPr>
        <w:t xml:space="preserve">        data= d.all)</w:t>
      </w:r>
    </w:p>
    <w:p w14:paraId="1F7A43E5" w14:textId="77777777" w:rsidR="00391657" w:rsidRPr="00391657" w:rsidRDefault="00391657" w:rsidP="00391657">
      <w:pPr>
        <w:rPr>
          <w:sz w:val="16"/>
          <w:szCs w:val="16"/>
        </w:rPr>
      </w:pPr>
    </w:p>
    <w:p w14:paraId="308B7C1D" w14:textId="77777777" w:rsidR="00391657" w:rsidRPr="00391657" w:rsidRDefault="00391657" w:rsidP="00391657">
      <w:pPr>
        <w:rPr>
          <w:sz w:val="16"/>
          <w:szCs w:val="16"/>
        </w:rPr>
      </w:pPr>
      <w:r w:rsidRPr="00391657">
        <w:rPr>
          <w:sz w:val="16"/>
          <w:szCs w:val="16"/>
        </w:rPr>
        <w:t xml:space="preserve">kruskal.test(d.all$Most.expensive.1GB..USD. ~ as.factor(trainortest), </w:t>
      </w:r>
    </w:p>
    <w:p w14:paraId="722528CB" w14:textId="77777777" w:rsidR="00391657" w:rsidRPr="00391657" w:rsidRDefault="00391657" w:rsidP="00391657">
      <w:pPr>
        <w:rPr>
          <w:sz w:val="16"/>
          <w:szCs w:val="16"/>
        </w:rPr>
      </w:pPr>
      <w:r w:rsidRPr="00391657">
        <w:rPr>
          <w:sz w:val="16"/>
          <w:szCs w:val="16"/>
        </w:rPr>
        <w:t xml:space="preserve">             data = d.all)$p.value</w:t>
      </w:r>
    </w:p>
    <w:p w14:paraId="169ADFCC" w14:textId="77777777" w:rsidR="00391657" w:rsidRPr="00391657" w:rsidRDefault="00391657" w:rsidP="00391657">
      <w:pPr>
        <w:rPr>
          <w:sz w:val="16"/>
          <w:szCs w:val="16"/>
        </w:rPr>
      </w:pPr>
      <w:r w:rsidRPr="00391657">
        <w:rPr>
          <w:sz w:val="16"/>
          <w:szCs w:val="16"/>
        </w:rPr>
        <w:t>#p value = .917</w:t>
      </w:r>
    </w:p>
    <w:p w14:paraId="4E8845E3" w14:textId="77777777" w:rsidR="00391657" w:rsidRPr="00391657" w:rsidRDefault="00391657" w:rsidP="00391657">
      <w:pPr>
        <w:rPr>
          <w:sz w:val="16"/>
          <w:szCs w:val="16"/>
        </w:rPr>
      </w:pPr>
      <w:r w:rsidRPr="00391657">
        <w:rPr>
          <w:sz w:val="16"/>
          <w:szCs w:val="16"/>
        </w:rPr>
        <w:t xml:space="preserve">kruskal.test(d.all$NO..OF.Internet.Plans ~ as.factor(trainortest), </w:t>
      </w:r>
    </w:p>
    <w:p w14:paraId="5CEDF8D1" w14:textId="77777777" w:rsidR="00391657" w:rsidRPr="00391657" w:rsidRDefault="00391657" w:rsidP="00391657">
      <w:pPr>
        <w:rPr>
          <w:sz w:val="16"/>
          <w:szCs w:val="16"/>
        </w:rPr>
      </w:pPr>
      <w:r w:rsidRPr="00391657">
        <w:rPr>
          <w:sz w:val="16"/>
          <w:szCs w:val="16"/>
        </w:rPr>
        <w:t xml:space="preserve">             data = d.all)$p.value</w:t>
      </w:r>
    </w:p>
    <w:p w14:paraId="306F6496" w14:textId="77777777" w:rsidR="00391657" w:rsidRPr="00391657" w:rsidRDefault="00391657" w:rsidP="00391657">
      <w:pPr>
        <w:rPr>
          <w:sz w:val="16"/>
          <w:szCs w:val="16"/>
        </w:rPr>
      </w:pPr>
      <w:r w:rsidRPr="00391657">
        <w:rPr>
          <w:sz w:val="16"/>
          <w:szCs w:val="16"/>
        </w:rPr>
        <w:t>#p value= .691</w:t>
      </w:r>
    </w:p>
    <w:p w14:paraId="3C728F3B" w14:textId="77777777" w:rsidR="00391657" w:rsidRPr="00391657" w:rsidRDefault="00391657" w:rsidP="00391657">
      <w:pPr>
        <w:rPr>
          <w:sz w:val="16"/>
          <w:szCs w:val="16"/>
        </w:rPr>
      </w:pPr>
      <w:r w:rsidRPr="00391657">
        <w:rPr>
          <w:sz w:val="16"/>
          <w:szCs w:val="16"/>
        </w:rPr>
        <w:t xml:space="preserve">kruskal.test(d.all$Cheapest.1GB.for.30.days..USD. ~ (trainortest), </w:t>
      </w:r>
    </w:p>
    <w:p w14:paraId="11EDA1E1" w14:textId="77777777" w:rsidR="00391657" w:rsidRPr="00391657" w:rsidRDefault="00391657" w:rsidP="00391657">
      <w:pPr>
        <w:rPr>
          <w:sz w:val="16"/>
          <w:szCs w:val="16"/>
        </w:rPr>
      </w:pPr>
      <w:r w:rsidRPr="00391657">
        <w:rPr>
          <w:sz w:val="16"/>
          <w:szCs w:val="16"/>
        </w:rPr>
        <w:t xml:space="preserve">             data = d.all)$p.value</w:t>
      </w:r>
    </w:p>
    <w:p w14:paraId="6467E73D" w14:textId="77777777" w:rsidR="00391657" w:rsidRPr="00391657" w:rsidRDefault="00391657" w:rsidP="00391657">
      <w:pPr>
        <w:rPr>
          <w:sz w:val="16"/>
          <w:szCs w:val="16"/>
        </w:rPr>
      </w:pPr>
      <w:r w:rsidRPr="00391657">
        <w:rPr>
          <w:sz w:val="16"/>
          <w:szCs w:val="16"/>
        </w:rPr>
        <w:t>#p value = .740</w:t>
      </w:r>
    </w:p>
    <w:p w14:paraId="011EF956" w14:textId="77777777" w:rsidR="00391657" w:rsidRPr="00391657" w:rsidRDefault="00391657" w:rsidP="00391657">
      <w:pPr>
        <w:rPr>
          <w:sz w:val="16"/>
          <w:szCs w:val="16"/>
        </w:rPr>
      </w:pPr>
      <w:r w:rsidRPr="00391657">
        <w:rPr>
          <w:sz w:val="16"/>
          <w:szCs w:val="16"/>
        </w:rPr>
        <w:t xml:space="preserve">kruskal.test(d.all$Internet.users ~ (trainortest), </w:t>
      </w:r>
    </w:p>
    <w:p w14:paraId="1C501A7B" w14:textId="77777777" w:rsidR="00391657" w:rsidRPr="00391657" w:rsidRDefault="00391657" w:rsidP="00391657">
      <w:pPr>
        <w:rPr>
          <w:sz w:val="16"/>
          <w:szCs w:val="16"/>
        </w:rPr>
      </w:pPr>
      <w:r w:rsidRPr="00391657">
        <w:rPr>
          <w:sz w:val="16"/>
          <w:szCs w:val="16"/>
        </w:rPr>
        <w:t xml:space="preserve">             data = d.all)$p.value</w:t>
      </w:r>
    </w:p>
    <w:p w14:paraId="4814AA0A" w14:textId="77777777" w:rsidR="00391657" w:rsidRPr="00391657" w:rsidRDefault="00391657" w:rsidP="00391657">
      <w:pPr>
        <w:rPr>
          <w:sz w:val="16"/>
          <w:szCs w:val="16"/>
        </w:rPr>
      </w:pPr>
      <w:r w:rsidRPr="00391657">
        <w:rPr>
          <w:sz w:val="16"/>
          <w:szCs w:val="16"/>
        </w:rPr>
        <w:t>#p-value =.88</w:t>
      </w:r>
    </w:p>
    <w:p w14:paraId="5BCC204E" w14:textId="77777777" w:rsidR="00391657" w:rsidRPr="00391657" w:rsidRDefault="00391657" w:rsidP="00391657">
      <w:pPr>
        <w:rPr>
          <w:sz w:val="16"/>
          <w:szCs w:val="16"/>
        </w:rPr>
      </w:pPr>
      <w:r w:rsidRPr="00391657">
        <w:rPr>
          <w:sz w:val="16"/>
          <w:szCs w:val="16"/>
        </w:rPr>
        <w:t>#p-values are &gt; 0.05</w:t>
      </w:r>
    </w:p>
    <w:p w14:paraId="41002A40" w14:textId="77777777" w:rsidR="00391657" w:rsidRPr="00391657" w:rsidRDefault="00391657" w:rsidP="00391657">
      <w:pPr>
        <w:rPr>
          <w:sz w:val="16"/>
          <w:szCs w:val="16"/>
        </w:rPr>
      </w:pPr>
      <w:r w:rsidRPr="00391657">
        <w:rPr>
          <w:sz w:val="16"/>
          <w:szCs w:val="16"/>
        </w:rPr>
        <w:t>########################</w:t>
      </w:r>
    </w:p>
    <w:p w14:paraId="3E61B1E4" w14:textId="77777777" w:rsidR="00391657" w:rsidRPr="00391657" w:rsidRDefault="00391657" w:rsidP="00391657">
      <w:pPr>
        <w:rPr>
          <w:sz w:val="16"/>
          <w:szCs w:val="16"/>
        </w:rPr>
      </w:pPr>
      <w:r w:rsidRPr="00391657">
        <w:rPr>
          <w:sz w:val="16"/>
          <w:szCs w:val="16"/>
        </w:rPr>
        <w:t>#####CART###########</w:t>
      </w:r>
    </w:p>
    <w:p w14:paraId="44F24D19" w14:textId="77777777" w:rsidR="00391657" w:rsidRPr="00391657" w:rsidRDefault="00391657" w:rsidP="00391657">
      <w:pPr>
        <w:rPr>
          <w:sz w:val="16"/>
          <w:szCs w:val="16"/>
        </w:rPr>
      </w:pPr>
      <w:r w:rsidRPr="00391657">
        <w:rPr>
          <w:sz w:val="16"/>
          <w:szCs w:val="16"/>
        </w:rPr>
        <w:t>library(rpart)</w:t>
      </w:r>
    </w:p>
    <w:p w14:paraId="1E8486AF" w14:textId="77777777" w:rsidR="00391657" w:rsidRPr="00391657" w:rsidRDefault="00391657" w:rsidP="00391657">
      <w:pPr>
        <w:rPr>
          <w:sz w:val="16"/>
          <w:szCs w:val="16"/>
        </w:rPr>
      </w:pPr>
      <w:r w:rsidRPr="00391657">
        <w:rPr>
          <w:sz w:val="16"/>
          <w:szCs w:val="16"/>
        </w:rPr>
        <w:t>cart01 &lt;- rpart(Average.price.of.1GB..USD.~ .,</w:t>
      </w:r>
    </w:p>
    <w:p w14:paraId="5D2FAFCE" w14:textId="77777777" w:rsidR="00391657" w:rsidRPr="00391657" w:rsidRDefault="00391657" w:rsidP="00391657">
      <w:pPr>
        <w:rPr>
          <w:sz w:val="16"/>
          <w:szCs w:val="16"/>
        </w:rPr>
      </w:pPr>
      <w:r w:rsidRPr="00391657">
        <w:rPr>
          <w:sz w:val="16"/>
          <w:szCs w:val="16"/>
        </w:rPr>
        <w:t xml:space="preserve">                data = d.train, </w:t>
      </w:r>
    </w:p>
    <w:p w14:paraId="09784F93" w14:textId="77777777" w:rsidR="00391657" w:rsidRPr="00391657" w:rsidRDefault="00391657" w:rsidP="00391657">
      <w:pPr>
        <w:rPr>
          <w:sz w:val="16"/>
          <w:szCs w:val="16"/>
        </w:rPr>
      </w:pPr>
      <w:r w:rsidRPr="00391657">
        <w:rPr>
          <w:sz w:val="16"/>
          <w:szCs w:val="16"/>
        </w:rPr>
        <w:t xml:space="preserve">                method = "class")</w:t>
      </w:r>
    </w:p>
    <w:p w14:paraId="679176CB" w14:textId="77777777" w:rsidR="00391657" w:rsidRPr="00391657" w:rsidRDefault="00391657" w:rsidP="00391657">
      <w:pPr>
        <w:rPr>
          <w:sz w:val="16"/>
          <w:szCs w:val="16"/>
        </w:rPr>
      </w:pPr>
      <w:r w:rsidRPr="00391657">
        <w:rPr>
          <w:sz w:val="16"/>
          <w:szCs w:val="16"/>
        </w:rPr>
        <w:t>cart02 &lt;- rpart(Average.price.of.1GB..USD.~.,</w:t>
      </w:r>
    </w:p>
    <w:p w14:paraId="52873305" w14:textId="77777777" w:rsidR="00391657" w:rsidRPr="00391657" w:rsidRDefault="00391657" w:rsidP="00391657">
      <w:pPr>
        <w:rPr>
          <w:sz w:val="16"/>
          <w:szCs w:val="16"/>
        </w:rPr>
      </w:pPr>
      <w:r w:rsidRPr="00391657">
        <w:rPr>
          <w:sz w:val="16"/>
          <w:szCs w:val="16"/>
        </w:rPr>
        <w:t xml:space="preserve">                data = d.test,</w:t>
      </w:r>
    </w:p>
    <w:p w14:paraId="27BD2886" w14:textId="77777777" w:rsidR="00391657" w:rsidRPr="00391657" w:rsidRDefault="00391657" w:rsidP="00391657">
      <w:pPr>
        <w:rPr>
          <w:sz w:val="16"/>
          <w:szCs w:val="16"/>
        </w:rPr>
      </w:pPr>
      <w:r w:rsidRPr="00391657">
        <w:rPr>
          <w:sz w:val="16"/>
          <w:szCs w:val="16"/>
        </w:rPr>
        <w:lastRenderedPageBreak/>
        <w:t xml:space="preserve">                method = "class")</w:t>
      </w:r>
    </w:p>
    <w:p w14:paraId="1EC87120" w14:textId="77777777" w:rsidR="00391657" w:rsidRPr="00391657" w:rsidRDefault="00391657" w:rsidP="00391657">
      <w:pPr>
        <w:rPr>
          <w:sz w:val="16"/>
          <w:szCs w:val="16"/>
        </w:rPr>
      </w:pPr>
    </w:p>
    <w:p w14:paraId="0AA8A74E" w14:textId="77777777" w:rsidR="00391657" w:rsidRPr="00391657" w:rsidRDefault="00391657" w:rsidP="00391657">
      <w:pPr>
        <w:rPr>
          <w:sz w:val="16"/>
          <w:szCs w:val="16"/>
        </w:rPr>
      </w:pPr>
      <w:r w:rsidRPr="00391657">
        <w:rPr>
          <w:sz w:val="16"/>
          <w:szCs w:val="16"/>
        </w:rPr>
        <w:t>library(rpart.plot)</w:t>
      </w:r>
    </w:p>
    <w:p w14:paraId="0327042D" w14:textId="77777777" w:rsidR="00391657" w:rsidRPr="00391657" w:rsidRDefault="00391657" w:rsidP="00391657">
      <w:pPr>
        <w:rPr>
          <w:sz w:val="16"/>
          <w:szCs w:val="16"/>
        </w:rPr>
      </w:pPr>
      <w:r w:rsidRPr="00391657">
        <w:rPr>
          <w:sz w:val="16"/>
          <w:szCs w:val="16"/>
        </w:rPr>
        <w:t>rpart.plot(cart01, type = 4, extra = 102)</w:t>
      </w:r>
    </w:p>
    <w:p w14:paraId="0AD7E59A" w14:textId="77777777" w:rsidR="00391657" w:rsidRPr="00391657" w:rsidRDefault="00391657" w:rsidP="00391657">
      <w:pPr>
        <w:rPr>
          <w:sz w:val="16"/>
          <w:szCs w:val="16"/>
        </w:rPr>
      </w:pPr>
    </w:p>
    <w:p w14:paraId="179001B8" w14:textId="77777777" w:rsidR="00391657" w:rsidRPr="00391657" w:rsidRDefault="00391657" w:rsidP="00391657">
      <w:pPr>
        <w:rPr>
          <w:sz w:val="16"/>
          <w:szCs w:val="16"/>
        </w:rPr>
      </w:pPr>
      <w:r w:rsidRPr="00391657">
        <w:rPr>
          <w:sz w:val="16"/>
          <w:szCs w:val="16"/>
        </w:rPr>
        <w:t xml:space="preserve">rpart.plot(cart02, type = 4, extra = 102) </w:t>
      </w:r>
    </w:p>
    <w:p w14:paraId="0A9E9FDE" w14:textId="77777777" w:rsidR="00391657" w:rsidRPr="00391657" w:rsidRDefault="00391657" w:rsidP="00391657">
      <w:pPr>
        <w:rPr>
          <w:sz w:val="16"/>
          <w:szCs w:val="16"/>
        </w:rPr>
      </w:pPr>
      <w:r w:rsidRPr="00391657">
        <w:rPr>
          <w:sz w:val="16"/>
          <w:szCs w:val="16"/>
        </w:rPr>
        <w:t>library(rattle)</w:t>
      </w:r>
    </w:p>
    <w:p w14:paraId="0267BC71" w14:textId="77777777" w:rsidR="00391657" w:rsidRPr="00391657" w:rsidRDefault="00391657" w:rsidP="00391657">
      <w:pPr>
        <w:rPr>
          <w:sz w:val="16"/>
          <w:szCs w:val="16"/>
        </w:rPr>
      </w:pPr>
    </w:p>
    <w:p w14:paraId="60B4DA08" w14:textId="77777777" w:rsidR="00391657" w:rsidRPr="00391657" w:rsidRDefault="00391657" w:rsidP="00391657">
      <w:pPr>
        <w:rPr>
          <w:sz w:val="16"/>
          <w:szCs w:val="16"/>
        </w:rPr>
      </w:pPr>
      <w:r w:rsidRPr="00391657">
        <w:rPr>
          <w:sz w:val="16"/>
          <w:szCs w:val="16"/>
        </w:rPr>
        <w:t>cart01.pred &lt;- predict(object = cart01, newdata = d.train,</w:t>
      </w:r>
    </w:p>
    <w:p w14:paraId="151D5617" w14:textId="77777777" w:rsidR="00391657" w:rsidRPr="00391657" w:rsidRDefault="00391657" w:rsidP="00391657">
      <w:pPr>
        <w:rPr>
          <w:sz w:val="16"/>
          <w:szCs w:val="16"/>
        </w:rPr>
      </w:pPr>
      <w:r w:rsidRPr="00391657">
        <w:rPr>
          <w:sz w:val="16"/>
          <w:szCs w:val="16"/>
        </w:rPr>
        <w:t xml:space="preserve">                       type = "class")</w:t>
      </w:r>
    </w:p>
    <w:p w14:paraId="217C75BE" w14:textId="77777777" w:rsidR="00391657" w:rsidRPr="00391657" w:rsidRDefault="00391657" w:rsidP="00391657">
      <w:pPr>
        <w:rPr>
          <w:sz w:val="16"/>
          <w:szCs w:val="16"/>
        </w:rPr>
      </w:pPr>
      <w:r w:rsidRPr="00391657">
        <w:rPr>
          <w:sz w:val="16"/>
          <w:szCs w:val="16"/>
        </w:rPr>
        <w:t>t1_cart.pred &lt;- table(d.train$Average.price.of.1GB..USD., cart01.pred)</w:t>
      </w:r>
    </w:p>
    <w:p w14:paraId="3EBDB524" w14:textId="77777777" w:rsidR="00391657" w:rsidRPr="00391657" w:rsidRDefault="00391657" w:rsidP="00391657">
      <w:pPr>
        <w:rPr>
          <w:sz w:val="16"/>
          <w:szCs w:val="16"/>
        </w:rPr>
      </w:pPr>
      <w:r w:rsidRPr="00391657">
        <w:rPr>
          <w:sz w:val="16"/>
          <w:szCs w:val="16"/>
        </w:rPr>
        <w:t>prop.table(t1_cart.pred)*100</w:t>
      </w:r>
    </w:p>
    <w:p w14:paraId="0EDB0BFC" w14:textId="77777777" w:rsidR="00391657" w:rsidRPr="00391657" w:rsidRDefault="00391657" w:rsidP="00391657">
      <w:pPr>
        <w:rPr>
          <w:sz w:val="16"/>
          <w:szCs w:val="16"/>
        </w:rPr>
      </w:pPr>
      <w:r w:rsidRPr="00391657">
        <w:rPr>
          <w:sz w:val="16"/>
          <w:szCs w:val="16"/>
        </w:rPr>
        <w:t>car01.pred_test &lt;- predict(object= cart01, newdata = d.test,</w:t>
      </w:r>
    </w:p>
    <w:p w14:paraId="0467773A" w14:textId="77777777" w:rsidR="00391657" w:rsidRPr="00391657" w:rsidRDefault="00391657" w:rsidP="00391657">
      <w:pPr>
        <w:rPr>
          <w:sz w:val="16"/>
          <w:szCs w:val="16"/>
        </w:rPr>
      </w:pPr>
      <w:r w:rsidRPr="00391657">
        <w:rPr>
          <w:sz w:val="16"/>
          <w:szCs w:val="16"/>
        </w:rPr>
        <w:t xml:space="preserve">                     type = "class")</w:t>
      </w:r>
    </w:p>
    <w:p w14:paraId="105593C9" w14:textId="77777777" w:rsidR="00391657" w:rsidRPr="00391657" w:rsidRDefault="00391657" w:rsidP="00391657">
      <w:pPr>
        <w:rPr>
          <w:sz w:val="16"/>
          <w:szCs w:val="16"/>
        </w:rPr>
      </w:pPr>
      <w:r w:rsidRPr="00391657">
        <w:rPr>
          <w:sz w:val="16"/>
          <w:szCs w:val="16"/>
        </w:rPr>
        <w:t>dim(d.train)[1]</w:t>
      </w:r>
    </w:p>
    <w:p w14:paraId="3E1343D6" w14:textId="77777777" w:rsidR="00391657" w:rsidRPr="00391657" w:rsidRDefault="00391657" w:rsidP="00391657">
      <w:pPr>
        <w:rPr>
          <w:sz w:val="16"/>
          <w:szCs w:val="16"/>
        </w:rPr>
      </w:pPr>
    </w:p>
    <w:p w14:paraId="041E3CF7" w14:textId="77777777" w:rsidR="00391657" w:rsidRPr="00391657" w:rsidRDefault="00391657" w:rsidP="00391657">
      <w:pPr>
        <w:rPr>
          <w:sz w:val="16"/>
          <w:szCs w:val="16"/>
        </w:rPr>
      </w:pPr>
    </w:p>
    <w:p w14:paraId="17158981" w14:textId="77777777" w:rsidR="00391657" w:rsidRPr="00391657" w:rsidRDefault="00391657" w:rsidP="00391657">
      <w:pPr>
        <w:rPr>
          <w:sz w:val="16"/>
          <w:szCs w:val="16"/>
        </w:rPr>
      </w:pPr>
      <w:r w:rsidRPr="00391657">
        <w:rPr>
          <w:sz w:val="16"/>
          <w:szCs w:val="16"/>
        </w:rPr>
        <w:t>sum(is.na(d.test))</w:t>
      </w:r>
    </w:p>
    <w:p w14:paraId="3048CF10" w14:textId="77777777" w:rsidR="00391657" w:rsidRPr="00391657" w:rsidRDefault="00391657" w:rsidP="00391657">
      <w:pPr>
        <w:rPr>
          <w:sz w:val="16"/>
          <w:szCs w:val="16"/>
        </w:rPr>
      </w:pPr>
      <w:r w:rsidRPr="00391657">
        <w:rPr>
          <w:sz w:val="16"/>
          <w:szCs w:val="16"/>
        </w:rPr>
        <w:t>table(d.train$Average.price.of.1GB..USD., pred.cart)</w:t>
      </w:r>
    </w:p>
    <w:p w14:paraId="743C714D" w14:textId="77777777" w:rsidR="00391657" w:rsidRPr="00391657" w:rsidRDefault="00391657" w:rsidP="00391657">
      <w:pPr>
        <w:rPr>
          <w:sz w:val="16"/>
          <w:szCs w:val="16"/>
        </w:rPr>
      </w:pPr>
      <w:r w:rsidRPr="00391657">
        <w:rPr>
          <w:sz w:val="16"/>
          <w:szCs w:val="16"/>
        </w:rPr>
        <w:t>table(d.train$Average.price.of.1GB..USD., pred.cart_test)</w:t>
      </w:r>
    </w:p>
    <w:p w14:paraId="4DD384AB" w14:textId="77777777" w:rsidR="00391657" w:rsidRPr="00391657" w:rsidRDefault="00391657" w:rsidP="00391657">
      <w:pPr>
        <w:rPr>
          <w:sz w:val="16"/>
          <w:szCs w:val="16"/>
        </w:rPr>
      </w:pPr>
      <w:r w:rsidRPr="00391657">
        <w:rPr>
          <w:sz w:val="16"/>
          <w:szCs w:val="16"/>
        </w:rPr>
        <w:t>pred.cart</w:t>
      </w:r>
    </w:p>
    <w:p w14:paraId="46956AF7" w14:textId="77777777" w:rsidR="00391657" w:rsidRPr="00391657" w:rsidRDefault="00391657" w:rsidP="00391657">
      <w:pPr>
        <w:rPr>
          <w:sz w:val="16"/>
          <w:szCs w:val="16"/>
        </w:rPr>
      </w:pPr>
      <w:r w:rsidRPr="00391657">
        <w:rPr>
          <w:sz w:val="16"/>
          <w:szCs w:val="16"/>
        </w:rPr>
        <w:t>predict(average_price, newdata=d.train)</w:t>
      </w:r>
    </w:p>
    <w:p w14:paraId="6D354D36" w14:textId="77777777" w:rsidR="00391657" w:rsidRPr="00391657" w:rsidRDefault="00391657" w:rsidP="00391657">
      <w:pPr>
        <w:rPr>
          <w:sz w:val="16"/>
          <w:szCs w:val="16"/>
        </w:rPr>
      </w:pPr>
      <w:r w:rsidRPr="00391657">
        <w:rPr>
          <w:sz w:val="16"/>
          <w:szCs w:val="16"/>
        </w:rPr>
        <w:t xml:space="preserve">#kfold </w:t>
      </w:r>
    </w:p>
    <w:p w14:paraId="30DFF566" w14:textId="77777777" w:rsidR="00391657" w:rsidRPr="00391657" w:rsidRDefault="00391657" w:rsidP="00391657">
      <w:pPr>
        <w:rPr>
          <w:sz w:val="16"/>
          <w:szCs w:val="16"/>
        </w:rPr>
      </w:pPr>
      <w:r w:rsidRPr="00391657">
        <w:rPr>
          <w:sz w:val="16"/>
          <w:szCs w:val="16"/>
        </w:rPr>
        <w:t xml:space="preserve">set.seed(325) </w:t>
      </w:r>
    </w:p>
    <w:p w14:paraId="1AD6095F" w14:textId="77777777" w:rsidR="00391657" w:rsidRPr="00391657" w:rsidRDefault="00391657" w:rsidP="00391657">
      <w:pPr>
        <w:rPr>
          <w:sz w:val="16"/>
          <w:szCs w:val="16"/>
        </w:rPr>
      </w:pPr>
      <w:r w:rsidRPr="00391657">
        <w:rPr>
          <w:sz w:val="16"/>
          <w:szCs w:val="16"/>
        </w:rPr>
        <w:t xml:space="preserve">train.control &lt;- trainControl(method = "cv", </w:t>
      </w:r>
    </w:p>
    <w:p w14:paraId="203247A6" w14:textId="77777777" w:rsidR="00391657" w:rsidRPr="00391657" w:rsidRDefault="00391657" w:rsidP="00391657">
      <w:pPr>
        <w:rPr>
          <w:sz w:val="16"/>
          <w:szCs w:val="16"/>
        </w:rPr>
      </w:pPr>
      <w:r w:rsidRPr="00391657">
        <w:rPr>
          <w:sz w:val="16"/>
          <w:szCs w:val="16"/>
        </w:rPr>
        <w:t xml:space="preserve">                              number = 100)</w:t>
      </w:r>
    </w:p>
    <w:p w14:paraId="43F35F61" w14:textId="77777777" w:rsidR="00391657" w:rsidRPr="00391657" w:rsidRDefault="00391657" w:rsidP="00391657">
      <w:pPr>
        <w:rPr>
          <w:sz w:val="16"/>
          <w:szCs w:val="16"/>
        </w:rPr>
      </w:pPr>
      <w:r w:rsidRPr="00391657">
        <w:rPr>
          <w:sz w:val="16"/>
          <w:szCs w:val="16"/>
        </w:rPr>
        <w:t>d.train.cca &lt;- na.omit(d.train)</w:t>
      </w:r>
    </w:p>
    <w:p w14:paraId="6A9EEF4B" w14:textId="77777777" w:rsidR="00391657" w:rsidRPr="00391657" w:rsidRDefault="00391657" w:rsidP="00391657">
      <w:pPr>
        <w:rPr>
          <w:sz w:val="16"/>
          <w:szCs w:val="16"/>
        </w:rPr>
      </w:pPr>
      <w:r w:rsidRPr="00391657">
        <w:rPr>
          <w:sz w:val="16"/>
          <w:szCs w:val="16"/>
        </w:rPr>
        <w:t xml:space="preserve">model &lt;- train(Average.price.of.1GB..USD. ~ ., data = d.train.cca, </w:t>
      </w:r>
    </w:p>
    <w:p w14:paraId="6E4EEF07" w14:textId="77777777" w:rsidR="00391657" w:rsidRPr="00391657" w:rsidRDefault="00391657" w:rsidP="00391657">
      <w:pPr>
        <w:rPr>
          <w:sz w:val="16"/>
          <w:szCs w:val="16"/>
        </w:rPr>
      </w:pPr>
      <w:r w:rsidRPr="00391657">
        <w:rPr>
          <w:sz w:val="16"/>
          <w:szCs w:val="16"/>
        </w:rPr>
        <w:t xml:space="preserve">               method = "rpart", </w:t>
      </w:r>
    </w:p>
    <w:p w14:paraId="6534D720" w14:textId="77777777" w:rsidR="00391657" w:rsidRPr="00391657" w:rsidRDefault="00391657" w:rsidP="00391657">
      <w:pPr>
        <w:rPr>
          <w:sz w:val="16"/>
          <w:szCs w:val="16"/>
        </w:rPr>
      </w:pPr>
      <w:r w:rsidRPr="00391657">
        <w:rPr>
          <w:sz w:val="16"/>
          <w:szCs w:val="16"/>
        </w:rPr>
        <w:t xml:space="preserve">               trControl = train.control)</w:t>
      </w:r>
    </w:p>
    <w:p w14:paraId="372DE2EF" w14:textId="77777777" w:rsidR="00391657" w:rsidRPr="00391657" w:rsidRDefault="00391657" w:rsidP="00391657">
      <w:pPr>
        <w:rPr>
          <w:sz w:val="16"/>
          <w:szCs w:val="16"/>
        </w:rPr>
      </w:pPr>
      <w:r w:rsidRPr="00391657">
        <w:rPr>
          <w:sz w:val="16"/>
          <w:szCs w:val="16"/>
        </w:rPr>
        <w:t>plot(model$finalModel)</w:t>
      </w:r>
    </w:p>
    <w:p w14:paraId="7667AB69" w14:textId="77777777" w:rsidR="00391657" w:rsidRPr="00391657" w:rsidRDefault="00391657" w:rsidP="00391657">
      <w:pPr>
        <w:rPr>
          <w:sz w:val="16"/>
          <w:szCs w:val="16"/>
        </w:rPr>
      </w:pPr>
      <w:r w:rsidRPr="00391657">
        <w:rPr>
          <w:sz w:val="16"/>
          <w:szCs w:val="16"/>
        </w:rPr>
        <w:lastRenderedPageBreak/>
        <w:t>text(model$finalModel, cex = 0.6)</w:t>
      </w:r>
    </w:p>
    <w:p w14:paraId="0227CB04" w14:textId="77777777" w:rsidR="00391657" w:rsidRPr="00391657" w:rsidRDefault="00391657" w:rsidP="00391657">
      <w:pPr>
        <w:rPr>
          <w:sz w:val="16"/>
          <w:szCs w:val="16"/>
        </w:rPr>
      </w:pPr>
    </w:p>
    <w:p w14:paraId="4BA41345" w14:textId="77777777" w:rsidR="00391657" w:rsidRPr="00391657" w:rsidRDefault="00391657" w:rsidP="00391657">
      <w:pPr>
        <w:rPr>
          <w:sz w:val="16"/>
          <w:szCs w:val="16"/>
        </w:rPr>
      </w:pPr>
      <w:r w:rsidRPr="00391657">
        <w:rPr>
          <w:sz w:val="16"/>
          <w:szCs w:val="16"/>
        </w:rPr>
        <w:t># rattle package</w:t>
      </w:r>
    </w:p>
    <w:p w14:paraId="70842E75" w14:textId="77777777" w:rsidR="00391657" w:rsidRPr="00391657" w:rsidRDefault="00391657" w:rsidP="00391657">
      <w:pPr>
        <w:rPr>
          <w:sz w:val="16"/>
          <w:szCs w:val="16"/>
        </w:rPr>
      </w:pPr>
      <w:r w:rsidRPr="00391657">
        <w:rPr>
          <w:sz w:val="16"/>
          <w:szCs w:val="16"/>
        </w:rPr>
        <w:t>fancyRpartPlot(model$finalModel,</w:t>
      </w:r>
    </w:p>
    <w:p w14:paraId="19F74108" w14:textId="77777777" w:rsidR="00391657" w:rsidRPr="00391657" w:rsidRDefault="00391657" w:rsidP="00391657">
      <w:pPr>
        <w:rPr>
          <w:sz w:val="16"/>
          <w:szCs w:val="16"/>
        </w:rPr>
      </w:pPr>
      <w:r w:rsidRPr="00391657">
        <w:rPr>
          <w:sz w:val="16"/>
          <w:szCs w:val="16"/>
        </w:rPr>
        <w:t xml:space="preserve">               cex = .6)</w:t>
      </w:r>
    </w:p>
    <w:p w14:paraId="3D869391" w14:textId="77777777" w:rsidR="00391657" w:rsidRPr="00391657" w:rsidRDefault="00391657" w:rsidP="00391657">
      <w:pPr>
        <w:rPr>
          <w:sz w:val="16"/>
          <w:szCs w:val="16"/>
        </w:rPr>
      </w:pPr>
    </w:p>
    <w:p w14:paraId="6ED7FC56" w14:textId="77777777" w:rsidR="00391657" w:rsidRPr="00391657" w:rsidRDefault="00391657" w:rsidP="00391657">
      <w:pPr>
        <w:rPr>
          <w:sz w:val="16"/>
          <w:szCs w:val="16"/>
        </w:rPr>
      </w:pPr>
      <w:r w:rsidRPr="00391657">
        <w:rPr>
          <w:sz w:val="16"/>
          <w:szCs w:val="16"/>
        </w:rPr>
        <w:t># Accuracy of caret CART model</w:t>
      </w:r>
    </w:p>
    <w:p w14:paraId="6EF86733" w14:textId="77777777" w:rsidR="00391657" w:rsidRPr="00391657" w:rsidRDefault="00391657" w:rsidP="00391657">
      <w:pPr>
        <w:rPr>
          <w:sz w:val="16"/>
          <w:szCs w:val="16"/>
        </w:rPr>
      </w:pPr>
      <w:r w:rsidRPr="00391657">
        <w:rPr>
          <w:sz w:val="16"/>
          <w:szCs w:val="16"/>
        </w:rPr>
        <w:t>pred.kfold.train &lt;- rpart.predict(object = model, newdata = d.train.cca)</w:t>
      </w:r>
    </w:p>
    <w:p w14:paraId="4A9C0863" w14:textId="77777777" w:rsidR="00391657" w:rsidRPr="00391657" w:rsidRDefault="00391657" w:rsidP="00391657">
      <w:pPr>
        <w:rPr>
          <w:sz w:val="16"/>
          <w:szCs w:val="16"/>
        </w:rPr>
      </w:pPr>
      <w:r w:rsidRPr="00391657">
        <w:rPr>
          <w:sz w:val="16"/>
          <w:szCs w:val="16"/>
        </w:rPr>
        <w:t>table(d.train.cca$income, pred.kfold.train)</w:t>
      </w:r>
    </w:p>
    <w:p w14:paraId="5EFA975A" w14:textId="77777777" w:rsidR="00391657" w:rsidRPr="00391657" w:rsidRDefault="00391657" w:rsidP="00391657">
      <w:pPr>
        <w:rPr>
          <w:sz w:val="16"/>
          <w:szCs w:val="16"/>
        </w:rPr>
      </w:pPr>
    </w:p>
    <w:p w14:paraId="4E8D4C48" w14:textId="77777777" w:rsidR="00391657" w:rsidRPr="00391657" w:rsidRDefault="00391657" w:rsidP="00391657">
      <w:pPr>
        <w:rPr>
          <w:sz w:val="16"/>
          <w:szCs w:val="16"/>
        </w:rPr>
      </w:pPr>
    </w:p>
    <w:p w14:paraId="1DB45846" w14:textId="77777777" w:rsidR="00391657" w:rsidRPr="00391657" w:rsidRDefault="00391657" w:rsidP="00391657">
      <w:pPr>
        <w:rPr>
          <w:sz w:val="16"/>
          <w:szCs w:val="16"/>
        </w:rPr>
      </w:pPr>
      <w:r w:rsidRPr="00391657">
        <w:rPr>
          <w:sz w:val="16"/>
          <w:szCs w:val="16"/>
        </w:rPr>
        <w:t>pred.kfold &lt;- rpart.predict(object = model, newdata = d.test)</w:t>
      </w:r>
    </w:p>
    <w:p w14:paraId="2AAB4169" w14:textId="77777777" w:rsidR="00391657" w:rsidRPr="00391657" w:rsidRDefault="00391657" w:rsidP="00391657">
      <w:pPr>
        <w:rPr>
          <w:sz w:val="16"/>
          <w:szCs w:val="16"/>
        </w:rPr>
      </w:pPr>
    </w:p>
    <w:p w14:paraId="06F913AB" w14:textId="77777777" w:rsidR="00391657" w:rsidRPr="00391657" w:rsidRDefault="00391657" w:rsidP="00391657">
      <w:pPr>
        <w:rPr>
          <w:sz w:val="16"/>
          <w:szCs w:val="16"/>
        </w:rPr>
      </w:pPr>
      <w:r w:rsidRPr="00391657">
        <w:rPr>
          <w:sz w:val="16"/>
          <w:szCs w:val="16"/>
        </w:rPr>
        <w:t>###########</w:t>
      </w:r>
    </w:p>
    <w:p w14:paraId="1C743548" w14:textId="77777777" w:rsidR="00391657" w:rsidRPr="00391657" w:rsidRDefault="00391657" w:rsidP="00391657">
      <w:pPr>
        <w:rPr>
          <w:sz w:val="16"/>
          <w:szCs w:val="16"/>
        </w:rPr>
      </w:pPr>
      <w:r w:rsidRPr="00391657">
        <w:rPr>
          <w:sz w:val="16"/>
          <w:szCs w:val="16"/>
        </w:rPr>
        <w:t>###########</w:t>
      </w:r>
    </w:p>
    <w:p w14:paraId="312CBA70" w14:textId="77777777" w:rsidR="00391657" w:rsidRPr="00391657" w:rsidRDefault="00391657" w:rsidP="00391657">
      <w:pPr>
        <w:rPr>
          <w:sz w:val="16"/>
          <w:szCs w:val="16"/>
        </w:rPr>
      </w:pPr>
      <w:r w:rsidRPr="00391657">
        <w:rPr>
          <w:sz w:val="16"/>
          <w:szCs w:val="16"/>
        </w:rPr>
        <w:t xml:space="preserve">#C5 </w:t>
      </w:r>
    </w:p>
    <w:p w14:paraId="1BF925C5" w14:textId="77777777" w:rsidR="00391657" w:rsidRPr="00391657" w:rsidRDefault="00391657" w:rsidP="00391657">
      <w:pPr>
        <w:rPr>
          <w:sz w:val="16"/>
          <w:szCs w:val="16"/>
        </w:rPr>
      </w:pPr>
      <w:r w:rsidRPr="00391657">
        <w:rPr>
          <w:sz w:val="16"/>
          <w:szCs w:val="16"/>
        </w:rPr>
        <w:t xml:space="preserve">#DIDINT WORK </w:t>
      </w:r>
    </w:p>
    <w:p w14:paraId="402AAA31" w14:textId="77777777" w:rsidR="00391657" w:rsidRPr="00391657" w:rsidRDefault="00391657" w:rsidP="00391657">
      <w:pPr>
        <w:rPr>
          <w:sz w:val="16"/>
          <w:szCs w:val="16"/>
        </w:rPr>
      </w:pPr>
      <w:r w:rsidRPr="00391657">
        <w:rPr>
          <w:sz w:val="16"/>
          <w:szCs w:val="16"/>
        </w:rPr>
        <w:t>library(C50)</w:t>
      </w:r>
    </w:p>
    <w:p w14:paraId="3FCFF969" w14:textId="77777777" w:rsidR="00391657" w:rsidRPr="00391657" w:rsidRDefault="00391657" w:rsidP="00391657">
      <w:pPr>
        <w:rPr>
          <w:sz w:val="16"/>
          <w:szCs w:val="16"/>
        </w:rPr>
      </w:pPr>
      <w:r w:rsidRPr="00391657">
        <w:rPr>
          <w:sz w:val="16"/>
          <w:szCs w:val="16"/>
        </w:rPr>
        <w:t>set.seed(325)</w:t>
      </w:r>
    </w:p>
    <w:p w14:paraId="28A0024B" w14:textId="77777777" w:rsidR="00391657" w:rsidRPr="00391657" w:rsidRDefault="00391657" w:rsidP="00391657">
      <w:pPr>
        <w:rPr>
          <w:sz w:val="16"/>
          <w:szCs w:val="16"/>
        </w:rPr>
      </w:pPr>
      <w:r w:rsidRPr="00391657">
        <w:rPr>
          <w:sz w:val="16"/>
          <w:szCs w:val="16"/>
        </w:rPr>
        <w:t>library(caret)</w:t>
      </w:r>
    </w:p>
    <w:p w14:paraId="1D84C639" w14:textId="77777777" w:rsidR="00391657" w:rsidRPr="00391657" w:rsidRDefault="00391657" w:rsidP="00391657">
      <w:pPr>
        <w:rPr>
          <w:sz w:val="16"/>
          <w:szCs w:val="16"/>
        </w:rPr>
      </w:pPr>
    </w:p>
    <w:p w14:paraId="09B53D6B" w14:textId="77777777" w:rsidR="00391657" w:rsidRPr="00391657" w:rsidRDefault="00391657" w:rsidP="00391657">
      <w:pPr>
        <w:rPr>
          <w:sz w:val="16"/>
          <w:szCs w:val="16"/>
        </w:rPr>
      </w:pPr>
      <w:r w:rsidRPr="00391657">
        <w:rPr>
          <w:sz w:val="16"/>
          <w:szCs w:val="16"/>
        </w:rPr>
        <w:t>mod1 &lt;- C5.0(d.~.,data = d.train)</w:t>
      </w:r>
    </w:p>
    <w:p w14:paraId="0901FB01" w14:textId="77777777" w:rsidR="00391657" w:rsidRPr="00391657" w:rsidRDefault="00391657" w:rsidP="00391657">
      <w:pPr>
        <w:rPr>
          <w:sz w:val="16"/>
          <w:szCs w:val="16"/>
        </w:rPr>
      </w:pPr>
      <w:r w:rsidRPr="00391657">
        <w:rPr>
          <w:sz w:val="16"/>
          <w:szCs w:val="16"/>
        </w:rPr>
        <w:t>summary(mod1)</w:t>
      </w:r>
    </w:p>
    <w:p w14:paraId="2C0713A1" w14:textId="77777777" w:rsidR="00391657" w:rsidRPr="00391657" w:rsidRDefault="00391657" w:rsidP="00391657">
      <w:pPr>
        <w:rPr>
          <w:sz w:val="16"/>
          <w:szCs w:val="16"/>
        </w:rPr>
      </w:pPr>
      <w:r w:rsidRPr="00391657">
        <w:rPr>
          <w:sz w:val="16"/>
          <w:szCs w:val="16"/>
        </w:rPr>
        <w:t>plot(mod1)</w:t>
      </w:r>
    </w:p>
    <w:p w14:paraId="2688DF28" w14:textId="77777777" w:rsidR="00391657" w:rsidRPr="00391657" w:rsidRDefault="00391657" w:rsidP="00391657">
      <w:pPr>
        <w:rPr>
          <w:sz w:val="16"/>
          <w:szCs w:val="16"/>
        </w:rPr>
      </w:pPr>
      <w:r w:rsidRPr="00391657">
        <w:rPr>
          <w:sz w:val="16"/>
          <w:szCs w:val="16"/>
        </w:rPr>
        <w:t>table &lt;- table(d.train$Average.price.of.1GB..USD.)</w:t>
      </w:r>
    </w:p>
    <w:p w14:paraId="6BE5C8F0" w14:textId="77777777" w:rsidR="00391657" w:rsidRPr="00391657" w:rsidRDefault="00391657" w:rsidP="00391657">
      <w:pPr>
        <w:rPr>
          <w:sz w:val="16"/>
          <w:szCs w:val="16"/>
        </w:rPr>
      </w:pPr>
      <w:r w:rsidRPr="00391657">
        <w:rPr>
          <w:sz w:val="16"/>
          <w:szCs w:val="16"/>
        </w:rPr>
        <w:t>summary(d.train$Average.price.of.1GB..USD.)</w:t>
      </w:r>
    </w:p>
    <w:p w14:paraId="695A7CFF" w14:textId="77777777" w:rsidR="00391657" w:rsidRPr="00391657" w:rsidRDefault="00391657" w:rsidP="00391657">
      <w:pPr>
        <w:rPr>
          <w:sz w:val="16"/>
          <w:szCs w:val="16"/>
        </w:rPr>
      </w:pPr>
      <w:r w:rsidRPr="00391657">
        <w:rPr>
          <w:sz w:val="16"/>
          <w:szCs w:val="16"/>
        </w:rPr>
        <w:t>prop.table(table)*100</w:t>
      </w:r>
    </w:p>
    <w:p w14:paraId="4F7A2C5C" w14:textId="77777777" w:rsidR="00391657" w:rsidRPr="00391657" w:rsidRDefault="00391657" w:rsidP="00391657">
      <w:pPr>
        <w:rPr>
          <w:sz w:val="16"/>
          <w:szCs w:val="16"/>
        </w:rPr>
      </w:pPr>
      <w:r w:rsidRPr="00391657">
        <w:rPr>
          <w:sz w:val="16"/>
          <w:szCs w:val="16"/>
        </w:rPr>
        <w:t>dim(d.train)[1]</w:t>
      </w:r>
    </w:p>
    <w:p w14:paraId="2E99AA2E" w14:textId="1D04AA94" w:rsidR="00391657" w:rsidRPr="00391657" w:rsidRDefault="00391657" w:rsidP="00391657">
      <w:pPr>
        <w:rPr>
          <w:sz w:val="16"/>
          <w:szCs w:val="16"/>
        </w:rPr>
      </w:pPr>
      <w:r w:rsidRPr="00391657">
        <w:rPr>
          <w:sz w:val="16"/>
          <w:szCs w:val="16"/>
        </w:rPr>
        <w:t>table(d.train)</w:t>
      </w:r>
    </w:p>
    <w:p w14:paraId="12347292" w14:textId="77777777" w:rsidR="00391657" w:rsidRPr="00391657" w:rsidRDefault="00391657" w:rsidP="00391657">
      <w:pPr>
        <w:rPr>
          <w:sz w:val="16"/>
          <w:szCs w:val="16"/>
        </w:rPr>
      </w:pPr>
    </w:p>
    <w:sectPr w:rsidR="00391657" w:rsidRPr="00391657">
      <w:headerReference w:type="default" r:id="rId55"/>
      <w:footerReference w:type="default" r:id="rId5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CB292" w14:textId="77777777" w:rsidR="003F565D" w:rsidRDefault="003F565D" w:rsidP="00C6554A">
      <w:pPr>
        <w:spacing w:after="0" w:line="240" w:lineRule="auto"/>
      </w:pPr>
      <w:r>
        <w:separator/>
      </w:r>
    </w:p>
  </w:endnote>
  <w:endnote w:type="continuationSeparator" w:id="0">
    <w:p w14:paraId="701FD310" w14:textId="77777777" w:rsidR="003F565D" w:rsidRDefault="003F565D"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37149"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3536D" w14:textId="77777777" w:rsidR="003F565D" w:rsidRDefault="003F565D" w:rsidP="00C6554A">
      <w:pPr>
        <w:spacing w:after="0" w:line="240" w:lineRule="auto"/>
      </w:pPr>
      <w:r>
        <w:separator/>
      </w:r>
    </w:p>
  </w:footnote>
  <w:footnote w:type="continuationSeparator" w:id="0">
    <w:p w14:paraId="6A69A9BE" w14:textId="77777777" w:rsidR="003F565D" w:rsidRDefault="003F565D" w:rsidP="00C655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69A5" w14:textId="5FE8E710" w:rsidR="00D97515" w:rsidRDefault="00D97515">
    <w:pPr>
      <w:pStyle w:val="Header"/>
      <w:jc w:val="right"/>
      <w:rPr>
        <w:color w:val="8D9BAF" w:themeColor="text2" w:themeTint="99"/>
        <w:sz w:val="24"/>
        <w:szCs w:val="24"/>
      </w:rPr>
    </w:pPr>
    <w:r>
      <w:rPr>
        <w:color w:val="8D9BAF" w:themeColor="text2" w:themeTint="99"/>
        <w:sz w:val="24"/>
        <w:szCs w:val="24"/>
      </w:rPr>
      <w:t xml:space="preserve">Kassegnin Page </w:t>
    </w:r>
    <w:r>
      <w:rPr>
        <w:color w:val="8D9BAF" w:themeColor="text2" w:themeTint="99"/>
        <w:sz w:val="24"/>
        <w:szCs w:val="24"/>
      </w:rPr>
      <w:fldChar w:fldCharType="begin"/>
    </w:r>
    <w:r>
      <w:rPr>
        <w:color w:val="8D9BAF" w:themeColor="text2" w:themeTint="99"/>
        <w:sz w:val="24"/>
        <w:szCs w:val="24"/>
      </w:rPr>
      <w:instrText xml:space="preserve"> PAGE   \* MERGEFORMAT </w:instrText>
    </w:r>
    <w:r>
      <w:rPr>
        <w:color w:val="8D9BAF" w:themeColor="text2" w:themeTint="99"/>
        <w:sz w:val="24"/>
        <w:szCs w:val="24"/>
      </w:rPr>
      <w:fldChar w:fldCharType="separate"/>
    </w:r>
    <w:r>
      <w:rPr>
        <w:noProof/>
        <w:color w:val="8D9BAF" w:themeColor="text2" w:themeTint="99"/>
        <w:sz w:val="24"/>
        <w:szCs w:val="24"/>
      </w:rPr>
      <w:t>2</w:t>
    </w:r>
    <w:r>
      <w:rPr>
        <w:color w:val="8D9BAF" w:themeColor="text2" w:themeTint="99"/>
        <w:sz w:val="24"/>
        <w:szCs w:val="24"/>
      </w:rPr>
      <w:fldChar w:fldCharType="end"/>
    </w:r>
  </w:p>
  <w:p w14:paraId="5CAD90B7" w14:textId="77777777" w:rsidR="00D97515" w:rsidRDefault="00D97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10027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6064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8B618F"/>
    <w:multiLevelType w:val="hybridMultilevel"/>
    <w:tmpl w:val="EC2C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879C7"/>
    <w:multiLevelType w:val="hybridMultilevel"/>
    <w:tmpl w:val="2BF6C8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0019D4"/>
    <w:multiLevelType w:val="hybridMultilevel"/>
    <w:tmpl w:val="6588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E23816"/>
    <w:multiLevelType w:val="hybridMultilevel"/>
    <w:tmpl w:val="BBBEE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9001865">
    <w:abstractNumId w:val="9"/>
  </w:num>
  <w:num w:numId="2" w16cid:durableId="1685786935">
    <w:abstractNumId w:val="8"/>
  </w:num>
  <w:num w:numId="3" w16cid:durableId="760838442">
    <w:abstractNumId w:val="8"/>
  </w:num>
  <w:num w:numId="4" w16cid:durableId="30814252">
    <w:abstractNumId w:val="9"/>
  </w:num>
  <w:num w:numId="5" w16cid:durableId="116946297">
    <w:abstractNumId w:val="16"/>
  </w:num>
  <w:num w:numId="6" w16cid:durableId="866989865">
    <w:abstractNumId w:val="10"/>
  </w:num>
  <w:num w:numId="7" w16cid:durableId="888416869">
    <w:abstractNumId w:val="11"/>
  </w:num>
  <w:num w:numId="8" w16cid:durableId="1248732334">
    <w:abstractNumId w:val="7"/>
  </w:num>
  <w:num w:numId="9" w16cid:durableId="1569077686">
    <w:abstractNumId w:val="6"/>
  </w:num>
  <w:num w:numId="10" w16cid:durableId="1376274252">
    <w:abstractNumId w:val="5"/>
  </w:num>
  <w:num w:numId="11" w16cid:durableId="1368146276">
    <w:abstractNumId w:val="4"/>
  </w:num>
  <w:num w:numId="12" w16cid:durableId="388458346">
    <w:abstractNumId w:val="3"/>
  </w:num>
  <w:num w:numId="13" w16cid:durableId="692145368">
    <w:abstractNumId w:val="2"/>
  </w:num>
  <w:num w:numId="14" w16cid:durableId="369645533">
    <w:abstractNumId w:val="1"/>
  </w:num>
  <w:num w:numId="15" w16cid:durableId="353043820">
    <w:abstractNumId w:val="0"/>
  </w:num>
  <w:num w:numId="16" w16cid:durableId="1286354127">
    <w:abstractNumId w:val="19"/>
  </w:num>
  <w:num w:numId="17" w16cid:durableId="2131123524">
    <w:abstractNumId w:val="19"/>
  </w:num>
  <w:num w:numId="18" w16cid:durableId="1174417762">
    <w:abstractNumId w:val="17"/>
  </w:num>
  <w:num w:numId="19" w16cid:durableId="1819417118">
    <w:abstractNumId w:val="15"/>
  </w:num>
  <w:num w:numId="20" w16cid:durableId="1049765300">
    <w:abstractNumId w:val="14"/>
  </w:num>
  <w:num w:numId="21" w16cid:durableId="894125223">
    <w:abstractNumId w:val="18"/>
  </w:num>
  <w:num w:numId="22" w16cid:durableId="1797915184">
    <w:abstractNumId w:val="12"/>
  </w:num>
  <w:num w:numId="23" w16cid:durableId="398636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515"/>
    <w:rsid w:val="00021729"/>
    <w:rsid w:val="000514AB"/>
    <w:rsid w:val="00053022"/>
    <w:rsid w:val="000A2A1D"/>
    <w:rsid w:val="00113400"/>
    <w:rsid w:val="0022369E"/>
    <w:rsid w:val="002554CD"/>
    <w:rsid w:val="00256208"/>
    <w:rsid w:val="00293B83"/>
    <w:rsid w:val="00296418"/>
    <w:rsid w:val="002A3560"/>
    <w:rsid w:val="002B4294"/>
    <w:rsid w:val="00333D0D"/>
    <w:rsid w:val="00391657"/>
    <w:rsid w:val="003F565D"/>
    <w:rsid w:val="004C049F"/>
    <w:rsid w:val="004E377E"/>
    <w:rsid w:val="005000E2"/>
    <w:rsid w:val="006A3CE7"/>
    <w:rsid w:val="006B1BBB"/>
    <w:rsid w:val="006D6AD1"/>
    <w:rsid w:val="007926CB"/>
    <w:rsid w:val="007C7F39"/>
    <w:rsid w:val="00892E08"/>
    <w:rsid w:val="008D43EB"/>
    <w:rsid w:val="0098078B"/>
    <w:rsid w:val="00A3256E"/>
    <w:rsid w:val="00A56D7D"/>
    <w:rsid w:val="00A8371D"/>
    <w:rsid w:val="00B34EAA"/>
    <w:rsid w:val="00C31951"/>
    <w:rsid w:val="00C6554A"/>
    <w:rsid w:val="00C66247"/>
    <w:rsid w:val="00CA104C"/>
    <w:rsid w:val="00D440B5"/>
    <w:rsid w:val="00D97515"/>
    <w:rsid w:val="00EA6951"/>
    <w:rsid w:val="00EB35BA"/>
    <w:rsid w:val="00ED582B"/>
    <w:rsid w:val="00ED7C44"/>
    <w:rsid w:val="00F11043"/>
    <w:rsid w:val="00F746BF"/>
    <w:rsid w:val="00F81E99"/>
    <w:rsid w:val="00FD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EB4F8"/>
  <w15:chartTrackingRefBased/>
  <w15:docId w15:val="{F2C313AA-8003-4A41-A977-85C5BA7A5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515"/>
    <w:pPr>
      <w:spacing w:after="180" w:line="274" w:lineRule="auto"/>
    </w:pPr>
  </w:style>
  <w:style w:type="paragraph" w:styleId="Heading1">
    <w:name w:val="heading 1"/>
    <w:basedOn w:val="Normal"/>
    <w:next w:val="Normal"/>
    <w:link w:val="Heading1Char"/>
    <w:uiPriority w:val="9"/>
    <w:qFormat/>
    <w:rsid w:val="00D97515"/>
    <w:pPr>
      <w:keepNext/>
      <w:keepLines/>
      <w:spacing w:before="360" w:after="0" w:line="240" w:lineRule="auto"/>
      <w:outlineLvl w:val="0"/>
    </w:pPr>
    <w:rPr>
      <w:rFonts w:asciiTheme="majorHAnsi" w:eastAsiaTheme="majorEastAsia" w:hAnsiTheme="majorHAnsi" w:cstheme="majorBidi"/>
      <w:bCs/>
      <w:color w:val="4E5B6F" w:themeColor="text2"/>
      <w:sz w:val="32"/>
      <w:szCs w:val="28"/>
    </w:rPr>
  </w:style>
  <w:style w:type="paragraph" w:styleId="Heading2">
    <w:name w:val="heading 2"/>
    <w:basedOn w:val="Normal"/>
    <w:next w:val="Normal"/>
    <w:link w:val="Heading2Char"/>
    <w:uiPriority w:val="9"/>
    <w:unhideWhenUsed/>
    <w:qFormat/>
    <w:rsid w:val="00D97515"/>
    <w:pPr>
      <w:keepNext/>
      <w:keepLines/>
      <w:spacing w:before="120" w:after="0" w:line="240" w:lineRule="auto"/>
      <w:outlineLvl w:val="1"/>
    </w:pPr>
    <w:rPr>
      <w:rFonts w:asciiTheme="majorHAnsi" w:eastAsiaTheme="majorEastAsia" w:hAnsiTheme="majorHAnsi" w:cstheme="majorBidi"/>
      <w:b/>
      <w:bCs/>
      <w:color w:val="FEB80A" w:themeColor="accent3"/>
      <w:sz w:val="28"/>
      <w:szCs w:val="26"/>
    </w:rPr>
  </w:style>
  <w:style w:type="paragraph" w:styleId="Heading3">
    <w:name w:val="heading 3"/>
    <w:basedOn w:val="Normal"/>
    <w:next w:val="Normal"/>
    <w:link w:val="Heading3Char"/>
    <w:uiPriority w:val="9"/>
    <w:unhideWhenUsed/>
    <w:qFormat/>
    <w:rsid w:val="00D97515"/>
    <w:pPr>
      <w:keepNext/>
      <w:keepLines/>
      <w:spacing w:before="20" w:after="0" w:line="240" w:lineRule="auto"/>
      <w:outlineLvl w:val="2"/>
    </w:pPr>
    <w:rPr>
      <w:rFonts w:eastAsiaTheme="majorEastAsia" w:cstheme="majorBidi"/>
      <w:b/>
      <w:bCs/>
      <w:color w:val="4E5B6F" w:themeColor="text2"/>
      <w:sz w:val="24"/>
    </w:rPr>
  </w:style>
  <w:style w:type="paragraph" w:styleId="Heading4">
    <w:name w:val="heading 4"/>
    <w:basedOn w:val="Normal"/>
    <w:next w:val="Normal"/>
    <w:link w:val="Heading4Char"/>
    <w:uiPriority w:val="9"/>
    <w:unhideWhenUsed/>
    <w:qFormat/>
    <w:rsid w:val="00D97515"/>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D97515"/>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D97515"/>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D97515"/>
    <w:pPr>
      <w:keepNext/>
      <w:keepLines/>
      <w:spacing w:before="200" w:after="0"/>
      <w:outlineLvl w:val="6"/>
    </w:pPr>
    <w:rPr>
      <w:rFonts w:asciiTheme="majorHAnsi" w:eastAsiaTheme="majorEastAsia" w:hAnsiTheme="majorHAnsi" w:cstheme="majorBidi"/>
      <w:i/>
      <w:iCs/>
      <w:color w:val="4E5B6F" w:themeColor="text2"/>
    </w:rPr>
  </w:style>
  <w:style w:type="paragraph" w:styleId="Heading8">
    <w:name w:val="heading 8"/>
    <w:basedOn w:val="Normal"/>
    <w:next w:val="Normal"/>
    <w:link w:val="Heading8Char"/>
    <w:uiPriority w:val="9"/>
    <w:semiHidden/>
    <w:unhideWhenUsed/>
    <w:qFormat/>
    <w:rsid w:val="00D97515"/>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D97515"/>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15"/>
    <w:rPr>
      <w:rFonts w:asciiTheme="majorHAnsi" w:eastAsiaTheme="majorEastAsia" w:hAnsiTheme="majorHAnsi" w:cstheme="majorBidi"/>
      <w:bCs/>
      <w:color w:val="4E5B6F" w:themeColor="text2"/>
      <w:sz w:val="32"/>
      <w:szCs w:val="28"/>
    </w:rPr>
  </w:style>
  <w:style w:type="character" w:customStyle="1" w:styleId="Heading2Char">
    <w:name w:val="Heading 2 Char"/>
    <w:basedOn w:val="DefaultParagraphFont"/>
    <w:link w:val="Heading2"/>
    <w:uiPriority w:val="9"/>
    <w:rsid w:val="00D97515"/>
    <w:rPr>
      <w:rFonts w:asciiTheme="majorHAnsi" w:eastAsiaTheme="majorEastAsia" w:hAnsiTheme="majorHAnsi" w:cstheme="majorBidi"/>
      <w:b/>
      <w:bCs/>
      <w:color w:val="FEB80A" w:themeColor="accent3"/>
      <w:sz w:val="28"/>
      <w:szCs w:val="26"/>
    </w:rPr>
  </w:style>
  <w:style w:type="paragraph" w:customStyle="1" w:styleId="ContactInfo">
    <w:name w:val="Contact Info"/>
    <w:basedOn w:val="Normal"/>
    <w:uiPriority w:val="4"/>
    <w:qFormat/>
    <w:rsid w:val="00C6554A"/>
    <w:pPr>
      <w:spacing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next w:val="Normal"/>
    <w:link w:val="TitleChar"/>
    <w:uiPriority w:val="10"/>
    <w:qFormat/>
    <w:rsid w:val="00D97515"/>
    <w:pPr>
      <w:spacing w:after="120" w:line="240" w:lineRule="auto"/>
      <w:contextualSpacing/>
    </w:pPr>
    <w:rPr>
      <w:rFonts w:asciiTheme="majorHAnsi" w:eastAsiaTheme="majorEastAsia" w:hAnsiTheme="majorHAnsi" w:cstheme="majorBidi"/>
      <w:color w:val="4E5B6F"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D97515"/>
    <w:rPr>
      <w:rFonts w:asciiTheme="majorHAnsi" w:eastAsiaTheme="majorEastAsia" w:hAnsiTheme="majorHAnsi" w:cstheme="majorBidi"/>
      <w:color w:val="4E5B6F"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D97515"/>
    <w:pPr>
      <w:numPr>
        <w:ilvl w:val="1"/>
      </w:numPr>
    </w:pPr>
    <w:rPr>
      <w:rFonts w:eastAsiaTheme="majorEastAsia" w:cstheme="majorBidi"/>
      <w:iCs/>
      <w:color w:val="5B6A81" w:themeColor="text2" w:themeTint="E6"/>
      <w:sz w:val="32"/>
      <w:szCs w:val="24"/>
      <w14:ligatures w14:val="standard"/>
    </w:rPr>
  </w:style>
  <w:style w:type="character" w:customStyle="1" w:styleId="SubtitleChar">
    <w:name w:val="Subtitle Char"/>
    <w:basedOn w:val="DefaultParagraphFont"/>
    <w:link w:val="Subtitle"/>
    <w:uiPriority w:val="11"/>
    <w:rsid w:val="00D97515"/>
    <w:rPr>
      <w:rFonts w:eastAsiaTheme="majorEastAsia" w:cstheme="majorBidi"/>
      <w:iCs/>
      <w:color w:val="5B6A81" w:themeColor="text2" w:themeTint="E6"/>
      <w:sz w:val="32"/>
      <w:szCs w:val="24"/>
      <w14:ligatures w14:val="standard"/>
    </w:rPr>
  </w:style>
  <w:style w:type="paragraph" w:styleId="Footer">
    <w:name w:val="footer"/>
    <w:basedOn w:val="Normal"/>
    <w:link w:val="FooterChar"/>
    <w:uiPriority w:val="99"/>
    <w:unhideWhenUsed/>
    <w:rsid w:val="00C6554A"/>
    <w:pPr>
      <w:spacing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after="0" w:line="240" w:lineRule="auto"/>
      <w:jc w:val="center"/>
    </w:pPr>
  </w:style>
  <w:style w:type="paragraph" w:styleId="Header">
    <w:name w:val="header"/>
    <w:basedOn w:val="Normal"/>
    <w:link w:val="HeaderChar"/>
    <w:uiPriority w:val="99"/>
    <w:unhideWhenUsed/>
    <w:rsid w:val="00C6554A"/>
    <w:pPr>
      <w:spacing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rsid w:val="00C6554A"/>
    <w:pPr>
      <w:numPr>
        <w:numId w:val="3"/>
      </w:numPr>
      <w:contextualSpacing/>
    </w:pPr>
  </w:style>
  <w:style w:type="character" w:customStyle="1" w:styleId="Heading3Char">
    <w:name w:val="Heading 3 Char"/>
    <w:basedOn w:val="DefaultParagraphFont"/>
    <w:link w:val="Heading3"/>
    <w:uiPriority w:val="9"/>
    <w:rsid w:val="00D97515"/>
    <w:rPr>
      <w:rFonts w:eastAsiaTheme="majorEastAsia" w:cstheme="majorBidi"/>
      <w:b/>
      <w:bCs/>
      <w:color w:val="4E5B6F" w:themeColor="text2"/>
      <w:sz w:val="24"/>
    </w:rPr>
  </w:style>
  <w:style w:type="character" w:customStyle="1" w:styleId="Heading8Char">
    <w:name w:val="Heading 8 Char"/>
    <w:basedOn w:val="DefaultParagraphFont"/>
    <w:link w:val="Heading8"/>
    <w:uiPriority w:val="9"/>
    <w:semiHidden/>
    <w:rsid w:val="00D97515"/>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D97515"/>
    <w:rPr>
      <w:rFonts w:asciiTheme="majorHAnsi" w:eastAsiaTheme="majorEastAsia" w:hAnsiTheme="majorHAnsi" w:cstheme="majorBidi"/>
      <w:i/>
      <w:iCs/>
      <w:color w:val="000000"/>
      <w:sz w:val="20"/>
      <w:szCs w:val="20"/>
    </w:rPr>
  </w:style>
  <w:style w:type="character" w:styleId="IntenseEmphasis">
    <w:name w:val="Intense Emphasis"/>
    <w:basedOn w:val="DefaultParagraphFont"/>
    <w:uiPriority w:val="21"/>
    <w:qFormat/>
    <w:rsid w:val="00D97515"/>
    <w:rPr>
      <w:b/>
      <w:bCs/>
      <w:i/>
      <w:iCs/>
      <w:color w:val="4E5B6F" w:themeColor="text2"/>
    </w:rPr>
  </w:style>
  <w:style w:type="paragraph" w:styleId="IntenseQuote">
    <w:name w:val="Intense Quote"/>
    <w:basedOn w:val="Normal"/>
    <w:next w:val="Normal"/>
    <w:link w:val="IntenseQuoteChar"/>
    <w:uiPriority w:val="30"/>
    <w:qFormat/>
    <w:rsid w:val="00D97515"/>
    <w:pPr>
      <w:pBdr>
        <w:left w:val="single" w:sz="48" w:space="13" w:color="EA157A" w:themeColor="accent2"/>
      </w:pBdr>
      <w:spacing w:before="240" w:after="120" w:line="300" w:lineRule="auto"/>
    </w:pPr>
    <w:rPr>
      <w:rFonts w:eastAsiaTheme="minorEastAsia"/>
      <w:b/>
      <w:bCs/>
      <w:i/>
      <w:iCs/>
      <w:color w:val="EA157A" w:themeColor="accent2"/>
      <w:sz w:val="26"/>
      <w14:ligatures w14:val="standard"/>
      <w14:numForm w14:val="oldStyle"/>
    </w:rPr>
  </w:style>
  <w:style w:type="character" w:customStyle="1" w:styleId="IntenseQuoteChar">
    <w:name w:val="Intense Quote Char"/>
    <w:basedOn w:val="DefaultParagraphFont"/>
    <w:link w:val="IntenseQuote"/>
    <w:uiPriority w:val="30"/>
    <w:rsid w:val="00D97515"/>
    <w:rPr>
      <w:rFonts w:eastAsiaTheme="minorEastAsia"/>
      <w:b/>
      <w:bCs/>
      <w:i/>
      <w:iCs/>
      <w:color w:val="EA157A" w:themeColor="accent2"/>
      <w:sz w:val="26"/>
      <w14:ligatures w14:val="standard"/>
      <w14:numForm w14:val="oldStyle"/>
    </w:rPr>
  </w:style>
  <w:style w:type="character" w:styleId="IntenseReference">
    <w:name w:val="Intense Reference"/>
    <w:basedOn w:val="DefaultParagraphFont"/>
    <w:uiPriority w:val="32"/>
    <w:qFormat/>
    <w:rsid w:val="00D97515"/>
    <w:rPr>
      <w:rFonts w:asciiTheme="minorHAnsi" w:hAnsiTheme="minorHAnsi"/>
      <w:b/>
      <w:bCs/>
      <w:smallCaps/>
      <w:color w:val="4E5B6F" w:themeColor="text2"/>
      <w:spacing w:val="5"/>
      <w:sz w:val="22"/>
      <w:u w:val="single"/>
    </w:rPr>
  </w:style>
  <w:style w:type="paragraph" w:styleId="Caption">
    <w:name w:val="caption"/>
    <w:basedOn w:val="Normal"/>
    <w:next w:val="Normal"/>
    <w:uiPriority w:val="35"/>
    <w:unhideWhenUsed/>
    <w:qFormat/>
    <w:rsid w:val="00D97515"/>
    <w:pPr>
      <w:spacing w:line="240" w:lineRule="auto"/>
    </w:pPr>
    <w:rPr>
      <w:rFonts w:eastAsiaTheme="minorEastAsia"/>
      <w:b/>
      <w:bCs/>
      <w:smallCaps/>
      <w:color w:val="4E5B6F" w:themeColor="text2"/>
      <w:spacing w:val="6"/>
      <w:szCs w:val="18"/>
    </w:rPr>
  </w:style>
  <w:style w:type="paragraph" w:styleId="BalloonText">
    <w:name w:val="Balloon Text"/>
    <w:basedOn w:val="Normal"/>
    <w:link w:val="BalloonTextChar"/>
    <w:uiPriority w:val="99"/>
    <w:semiHidden/>
    <w:unhideWhenUsed/>
    <w:rsid w:val="00C6554A"/>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97515"/>
    <w:rPr>
      <w:rFonts w:asciiTheme="majorHAnsi" w:eastAsiaTheme="majorEastAsia" w:hAnsiTheme="majorHAnsi" w:cstheme="majorBidi"/>
      <w:i/>
      <w:iCs/>
      <w:color w:val="4E5B6F" w:themeColor="text2"/>
    </w:rPr>
  </w:style>
  <w:style w:type="character" w:customStyle="1" w:styleId="Heading6Char">
    <w:name w:val="Heading 6 Char"/>
    <w:basedOn w:val="DefaultParagraphFont"/>
    <w:link w:val="Heading6"/>
    <w:uiPriority w:val="9"/>
    <w:rsid w:val="00D97515"/>
    <w:rPr>
      <w:rFonts w:asciiTheme="majorHAnsi" w:eastAsiaTheme="majorEastAsia" w:hAnsiTheme="majorHAnsi" w:cstheme="majorBidi"/>
      <w:i/>
      <w:iCs/>
      <w:color w:val="000000" w:themeColor="text1"/>
    </w:rPr>
  </w:style>
  <w:style w:type="character" w:customStyle="1" w:styleId="Heading4Char">
    <w:name w:val="Heading 4 Char"/>
    <w:basedOn w:val="DefaultParagraphFont"/>
    <w:link w:val="Heading4"/>
    <w:uiPriority w:val="9"/>
    <w:rsid w:val="00D97515"/>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D97515"/>
    <w:rPr>
      <w:rFonts w:asciiTheme="majorHAnsi" w:eastAsiaTheme="majorEastAsia" w:hAnsiTheme="majorHAnsi" w:cstheme="majorBidi"/>
      <w:color w:val="000000"/>
    </w:rPr>
  </w:style>
  <w:style w:type="character" w:styleId="Strong">
    <w:name w:val="Strong"/>
    <w:basedOn w:val="DefaultParagraphFont"/>
    <w:uiPriority w:val="22"/>
    <w:qFormat/>
    <w:rsid w:val="00D97515"/>
    <w:rPr>
      <w:b/>
      <w:bCs/>
      <w:color w:val="5B6A81" w:themeColor="text2" w:themeTint="E6"/>
    </w:rPr>
  </w:style>
  <w:style w:type="character" w:styleId="Emphasis">
    <w:name w:val="Emphasis"/>
    <w:basedOn w:val="DefaultParagraphFont"/>
    <w:uiPriority w:val="20"/>
    <w:qFormat/>
    <w:rsid w:val="00D97515"/>
    <w:rPr>
      <w:b w:val="0"/>
      <w:i/>
      <w:iCs/>
      <w:color w:val="4E5B6F" w:themeColor="text2"/>
    </w:rPr>
  </w:style>
  <w:style w:type="paragraph" w:styleId="NoSpacing">
    <w:name w:val="No Spacing"/>
    <w:link w:val="NoSpacingChar"/>
    <w:uiPriority w:val="1"/>
    <w:qFormat/>
    <w:rsid w:val="00D97515"/>
    <w:pPr>
      <w:spacing w:after="0" w:line="240" w:lineRule="auto"/>
    </w:pPr>
  </w:style>
  <w:style w:type="character" w:customStyle="1" w:styleId="NoSpacingChar">
    <w:name w:val="No Spacing Char"/>
    <w:basedOn w:val="DefaultParagraphFont"/>
    <w:link w:val="NoSpacing"/>
    <w:uiPriority w:val="1"/>
    <w:rsid w:val="00D97515"/>
  </w:style>
  <w:style w:type="paragraph" w:styleId="ListParagraph">
    <w:name w:val="List Paragraph"/>
    <w:basedOn w:val="Normal"/>
    <w:uiPriority w:val="34"/>
    <w:qFormat/>
    <w:rsid w:val="00D97515"/>
    <w:pPr>
      <w:spacing w:line="240" w:lineRule="auto"/>
      <w:ind w:left="720" w:hanging="288"/>
      <w:contextualSpacing/>
    </w:pPr>
    <w:rPr>
      <w:color w:val="4E5B6F" w:themeColor="text2"/>
    </w:rPr>
  </w:style>
  <w:style w:type="paragraph" w:styleId="Quote">
    <w:name w:val="Quote"/>
    <w:basedOn w:val="Normal"/>
    <w:next w:val="Normal"/>
    <w:link w:val="QuoteChar"/>
    <w:uiPriority w:val="29"/>
    <w:qFormat/>
    <w:rsid w:val="00D97515"/>
    <w:pPr>
      <w:pBdr>
        <w:left w:val="single" w:sz="48" w:space="13" w:color="00A0B8" w:themeColor="accent1"/>
      </w:pBdr>
      <w:spacing w:after="0" w:line="360" w:lineRule="auto"/>
    </w:pPr>
    <w:rPr>
      <w:rFonts w:asciiTheme="majorHAnsi" w:eastAsiaTheme="minorEastAsia" w:hAnsiTheme="majorHAnsi"/>
      <w:b/>
      <w:i/>
      <w:iCs/>
      <w:color w:val="00A0B8" w:themeColor="accent1"/>
      <w:sz w:val="24"/>
    </w:rPr>
  </w:style>
  <w:style w:type="character" w:customStyle="1" w:styleId="QuoteChar">
    <w:name w:val="Quote Char"/>
    <w:basedOn w:val="DefaultParagraphFont"/>
    <w:link w:val="Quote"/>
    <w:uiPriority w:val="29"/>
    <w:rsid w:val="00D97515"/>
    <w:rPr>
      <w:rFonts w:asciiTheme="majorHAnsi" w:eastAsiaTheme="minorEastAsia" w:hAnsiTheme="majorHAnsi"/>
      <w:b/>
      <w:i/>
      <w:iCs/>
      <w:color w:val="00A0B8" w:themeColor="accent1"/>
      <w:sz w:val="24"/>
    </w:rPr>
  </w:style>
  <w:style w:type="character" w:styleId="SubtleEmphasis">
    <w:name w:val="Subtle Emphasis"/>
    <w:basedOn w:val="DefaultParagraphFont"/>
    <w:uiPriority w:val="19"/>
    <w:qFormat/>
    <w:rsid w:val="00D97515"/>
    <w:rPr>
      <w:i/>
      <w:iCs/>
      <w:color w:val="000000"/>
    </w:rPr>
  </w:style>
  <w:style w:type="character" w:styleId="SubtleReference">
    <w:name w:val="Subtle Reference"/>
    <w:basedOn w:val="DefaultParagraphFont"/>
    <w:uiPriority w:val="31"/>
    <w:qFormat/>
    <w:rsid w:val="00D97515"/>
    <w:rPr>
      <w:smallCaps/>
      <w:color w:val="000000"/>
      <w:u w:val="single"/>
    </w:rPr>
  </w:style>
  <w:style w:type="character" w:styleId="BookTitle">
    <w:name w:val="Book Title"/>
    <w:basedOn w:val="DefaultParagraphFont"/>
    <w:uiPriority w:val="33"/>
    <w:qFormat/>
    <w:rsid w:val="00D97515"/>
    <w:rPr>
      <w:rFonts w:asciiTheme="majorHAnsi" w:hAnsiTheme="majorHAnsi"/>
      <w:b/>
      <w:bCs/>
      <w:caps w:val="0"/>
      <w:smallCaps/>
      <w:color w:val="4E5B6F" w:themeColor="text2"/>
      <w:spacing w:val="10"/>
      <w:sz w:val="22"/>
    </w:rPr>
  </w:style>
  <w:style w:type="paragraph" w:styleId="TOCHeading">
    <w:name w:val="TOC Heading"/>
    <w:basedOn w:val="Heading1"/>
    <w:next w:val="Normal"/>
    <w:uiPriority w:val="39"/>
    <w:semiHidden/>
    <w:unhideWhenUsed/>
    <w:qFormat/>
    <w:rsid w:val="00D97515"/>
    <w:pPr>
      <w:spacing w:before="480" w:line="264" w:lineRule="auto"/>
      <w:outlineLvl w:val="9"/>
    </w:pPr>
    <w:rPr>
      <w:b/>
    </w:rPr>
  </w:style>
  <w:style w:type="paragraph" w:customStyle="1" w:styleId="PersonalName">
    <w:name w:val="Personal Name"/>
    <w:basedOn w:val="Title"/>
    <w:qFormat/>
    <w:rsid w:val="00D97515"/>
    <w:rPr>
      <w:b/>
      <w:caps/>
      <w:color w:val="000000"/>
      <w:sz w:val="28"/>
      <w:szCs w:val="28"/>
    </w:rPr>
  </w:style>
  <w:style w:type="table" w:styleId="TableGrid">
    <w:name w:val="Table Grid"/>
    <w:basedOn w:val="TableNormal"/>
    <w:uiPriority w:val="39"/>
    <w:rsid w:val="007C7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spdfkit-6fq5ysqkmc2gc1fek9b659qfh8">
    <w:name w:val="pspdfkit-6fq5ysqkmc2gc1fek9b659qfh8"/>
    <w:basedOn w:val="DefaultParagraphFont"/>
    <w:rsid w:val="00C66247"/>
  </w:style>
  <w:style w:type="paragraph" w:styleId="NormalWeb">
    <w:name w:val="Normal (Web)"/>
    <w:basedOn w:val="Normal"/>
    <w:uiPriority w:val="99"/>
    <w:semiHidden/>
    <w:unhideWhenUsed/>
    <w:rsid w:val="0098078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523061">
      <w:bodyDiv w:val="1"/>
      <w:marLeft w:val="0"/>
      <w:marRight w:val="0"/>
      <w:marTop w:val="0"/>
      <w:marBottom w:val="0"/>
      <w:divBdr>
        <w:top w:val="none" w:sz="0" w:space="0" w:color="auto"/>
        <w:left w:val="none" w:sz="0" w:space="0" w:color="auto"/>
        <w:bottom w:val="none" w:sz="0" w:space="0" w:color="auto"/>
        <w:right w:val="none" w:sz="0" w:space="0" w:color="auto"/>
      </w:divBdr>
    </w:div>
    <w:div w:id="1598292560">
      <w:bodyDiv w:val="1"/>
      <w:marLeft w:val="0"/>
      <w:marRight w:val="0"/>
      <w:marTop w:val="0"/>
      <w:marBottom w:val="0"/>
      <w:divBdr>
        <w:top w:val="none" w:sz="0" w:space="0" w:color="auto"/>
        <w:left w:val="none" w:sz="0" w:space="0" w:color="auto"/>
        <w:bottom w:val="none" w:sz="0" w:space="0" w:color="auto"/>
        <w:right w:val="none" w:sz="0" w:space="0" w:color="auto"/>
      </w:divBdr>
      <w:divsChild>
        <w:div w:id="74979439">
          <w:marLeft w:val="0"/>
          <w:marRight w:val="0"/>
          <w:marTop w:val="0"/>
          <w:marBottom w:val="0"/>
          <w:divBdr>
            <w:top w:val="none" w:sz="0" w:space="0" w:color="auto"/>
            <w:left w:val="none" w:sz="0" w:space="0" w:color="auto"/>
            <w:bottom w:val="none" w:sz="0" w:space="0" w:color="auto"/>
            <w:right w:val="none" w:sz="0" w:space="0" w:color="auto"/>
          </w:divBdr>
          <w:divsChild>
            <w:div w:id="1686977967">
              <w:marLeft w:val="0"/>
              <w:marRight w:val="0"/>
              <w:marTop w:val="0"/>
              <w:marBottom w:val="0"/>
              <w:divBdr>
                <w:top w:val="none" w:sz="0" w:space="0" w:color="auto"/>
                <w:left w:val="none" w:sz="0" w:space="0" w:color="auto"/>
                <w:bottom w:val="none" w:sz="0" w:space="0" w:color="auto"/>
                <w:right w:val="none" w:sz="0" w:space="0" w:color="auto"/>
              </w:divBdr>
              <w:divsChild>
                <w:div w:id="6022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86435">
      <w:bodyDiv w:val="1"/>
      <w:marLeft w:val="0"/>
      <w:marRight w:val="0"/>
      <w:marTop w:val="0"/>
      <w:marBottom w:val="0"/>
      <w:divBdr>
        <w:top w:val="none" w:sz="0" w:space="0" w:color="auto"/>
        <w:left w:val="none" w:sz="0" w:space="0" w:color="auto"/>
        <w:bottom w:val="none" w:sz="0" w:space="0" w:color="auto"/>
        <w:right w:val="none" w:sz="0" w:space="0" w:color="auto"/>
      </w:divBdr>
      <w:divsChild>
        <w:div w:id="1902476506">
          <w:marLeft w:val="0"/>
          <w:marRight w:val="0"/>
          <w:marTop w:val="0"/>
          <w:marBottom w:val="0"/>
          <w:divBdr>
            <w:top w:val="none" w:sz="0" w:space="0" w:color="auto"/>
            <w:left w:val="none" w:sz="0" w:space="0" w:color="auto"/>
            <w:bottom w:val="none" w:sz="0" w:space="0" w:color="auto"/>
            <w:right w:val="none" w:sz="0" w:space="0" w:color="auto"/>
          </w:divBdr>
          <w:divsChild>
            <w:div w:id="384182811">
              <w:marLeft w:val="0"/>
              <w:marRight w:val="0"/>
              <w:marTop w:val="0"/>
              <w:marBottom w:val="0"/>
              <w:divBdr>
                <w:top w:val="none" w:sz="0" w:space="0" w:color="auto"/>
                <w:left w:val="none" w:sz="0" w:space="0" w:color="auto"/>
                <w:bottom w:val="none" w:sz="0" w:space="0" w:color="auto"/>
                <w:right w:val="none" w:sz="0" w:space="0" w:color="auto"/>
              </w:divBdr>
              <w:divsChild>
                <w:div w:id="14997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1.png"/><Relationship Id="rId21" Type="http://schemas.microsoft.com/office/2007/relationships/hdphoto" Target="media/hdphoto7.wdp"/><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customXml" Target="ink/ink1.xml"/><Relationship Id="rId50" Type="http://schemas.openxmlformats.org/officeDocument/2006/relationships/image" Target="media/image29.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07/relationships/hdphoto" Target="media/hdphoto13.wdp"/><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footnotes" Target="footnotes.xml"/><Relationship Id="rId19" Type="http://schemas.microsoft.com/office/2007/relationships/hdphoto" Target="media/hdphoto6.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microsoft.com/office/2007/relationships/hdphoto" Target="media/hdphoto10.wdp"/><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customXml" Target="ink/ink3.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3.png"/><Relationship Id="rId54" Type="http://schemas.microsoft.com/office/2007/relationships/hdphoto" Target="media/hdphoto14.wdp"/><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customXml" Target="ink/ink2.xml"/><Relationship Id="rId57" Type="http://schemas.openxmlformats.org/officeDocument/2006/relationships/fontTable" Target="fontTable.xml"/><Relationship Id="rId10" Type="http://schemas.openxmlformats.org/officeDocument/2006/relationships/image" Target="media/image3.png"/><Relationship Id="rId31" Type="http://schemas.microsoft.com/office/2007/relationships/hdphoto" Target="media/hdphoto12.wdp"/><Relationship Id="rId44" Type="http://schemas.openxmlformats.org/officeDocument/2006/relationships/image" Target="media/image26.png"/><Relationship Id="rId52"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ethakass/Library/Containers/com.microsoft.Word/Data/Library/Application%20Support/Microsoft/Office/16.0/DTS/Search/%7bB55AD916-94F8-8D40-88C2-6B15B732CFE4%7dtf02835058_win32.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4T00:18:08.03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403 0 16383,'-27'0'0,"0"0"0,8 0 0,-2 0 0,1 0 0,-6 0 0,11 0 0,-5 0 0,13 0 0,-2 0 0,1 0 0,-3 0 0,5 0 0,-5 0 0,1 0 0,-4 0 0,-3 0 0,-1 0 0,0 0 0,4 0 0,2 0 0,5 0 0,2 0 0,1 0 0,-1 0 0,-1 0 0,0 0 0,0 0 0,0 0 0,0 0 0,0 0 0,0 0 0,1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4T00:18:05.9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 16383,'26'0'0,"8"0"0,8 0 0,8 0 0,-5 0 0,-10 0 0,-6 0 0,-6 0 0,-8 0 0,1 0 0,-10 0 0,3 0 0,-1 0 0,0 0 0,0 0 0,-1 0 0,2 0 0,0 0 0,2 0 0,2 0 0,1 0 0,5 0 0,2 0 0,4 0 0,0 0 0,-3 0 0,-3 0 0,-11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4T00:18:02.41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639 14 16383,'-37'0'0,"0"0"0,3 0 0,0 0 0,5 0 0,3 0 0,3 0 0,5 0 0,1 0 0,2 0 0,0 0 0,1 0 0,0 0 0,1 0 0,1 0 0,-4 0 0,-6 0 0,-11 0 0,-12 0 0,-3-2 0,2 0 0,8-1 0,14 1 0,8 2 0,8 0 0,5-2 0,1-1 0</inkml:trace>
</inkml:ink>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{B55AD916-94F8-8D40-88C2-6B15B732CFE4}tf02835058_win32.dotx</Template>
  <TotalTime>1</TotalTime>
  <Pages>15</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Kassegnin,Aretha O.(Student)</dc:creator>
  <cp:keywords/>
  <dc:description/>
  <cp:lastModifiedBy>Aretha Kassegnin</cp:lastModifiedBy>
  <cp:revision>2</cp:revision>
  <cp:lastPrinted>2023-07-14T12:59:00Z</cp:lastPrinted>
  <dcterms:created xsi:type="dcterms:W3CDTF">2023-07-14T12:59:00Z</dcterms:created>
  <dcterms:modified xsi:type="dcterms:W3CDTF">2023-07-14T12:59:00Z</dcterms:modified>
</cp:coreProperties>
</file>